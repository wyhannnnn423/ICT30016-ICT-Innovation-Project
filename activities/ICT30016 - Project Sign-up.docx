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56D3A0" w14:textId="77777777" w:rsidR="00C6554A" w:rsidRPr="008B5277" w:rsidRDefault="00C6554A" w:rsidP="00C6554A">
      <w:pPr>
        <w:pStyle w:val="Photo"/>
      </w:pPr>
      <w:bookmarkStart w:id="0" w:name="_Toc321147149"/>
      <w:bookmarkStart w:id="1" w:name="_Toc318188227"/>
      <w:bookmarkStart w:id="2" w:name="_Toc318188327"/>
      <w:bookmarkStart w:id="3" w:name="_Toc318189312"/>
      <w:bookmarkStart w:id="4" w:name="_Toc321147011"/>
    </w:p>
    <w:bookmarkEnd w:id="0"/>
    <w:bookmarkEnd w:id="1"/>
    <w:bookmarkEnd w:id="2"/>
    <w:bookmarkEnd w:id="3"/>
    <w:bookmarkEnd w:id="4"/>
    <w:p w14:paraId="1E0153A1" w14:textId="04B140A2" w:rsidR="00C6554A" w:rsidRPr="00D2124A" w:rsidRDefault="00D2124A" w:rsidP="00C6554A">
      <w:pPr>
        <w:pStyle w:val="Title"/>
        <w:rPr>
          <w:color w:val="000000" w:themeColor="text1"/>
        </w:rPr>
      </w:pPr>
      <w:r w:rsidRPr="00D2124A">
        <w:rPr>
          <w:color w:val="000000" w:themeColor="text1"/>
        </w:rPr>
        <w:t>Project Sign-</w:t>
      </w:r>
      <w:r w:rsidR="00CE1029">
        <w:rPr>
          <w:color w:val="000000" w:themeColor="text1"/>
        </w:rPr>
        <w:t>up</w:t>
      </w:r>
      <w:r w:rsidRPr="00D2124A">
        <w:rPr>
          <w:color w:val="000000" w:themeColor="text1"/>
        </w:rPr>
        <w:t xml:space="preserve"> Sheet</w:t>
      </w:r>
    </w:p>
    <w:p w14:paraId="33F20B4D" w14:textId="60F51640" w:rsidR="00C6554A" w:rsidRPr="00D2124A" w:rsidRDefault="00D2124A" w:rsidP="00C6554A">
      <w:pPr>
        <w:pStyle w:val="Subtitle"/>
        <w:rPr>
          <w:color w:val="000000" w:themeColor="text1"/>
        </w:rPr>
      </w:pPr>
      <w:r w:rsidRPr="00D2124A">
        <w:rPr>
          <w:color w:val="000000" w:themeColor="text1"/>
        </w:rPr>
        <w:t>Project Task 1</w:t>
      </w:r>
    </w:p>
    <w:p w14:paraId="67A85998" w14:textId="78D1FED1" w:rsidR="00B370DC" w:rsidRPr="00D2124A" w:rsidRDefault="00D2124A" w:rsidP="00C6554A">
      <w:pPr>
        <w:pStyle w:val="ContactInfo"/>
        <w:rPr>
          <w:color w:val="000000" w:themeColor="text1"/>
        </w:rPr>
      </w:pPr>
      <w:r w:rsidRPr="00D2124A">
        <w:rPr>
          <w:color w:val="000000" w:themeColor="text1"/>
        </w:rPr>
        <w:t>ICT30016</w:t>
      </w:r>
    </w:p>
    <w:p w14:paraId="40820724" w14:textId="6DEF4AEC" w:rsidR="00B370DC" w:rsidRPr="00D2124A" w:rsidRDefault="00D2124A" w:rsidP="00C6554A">
      <w:pPr>
        <w:pStyle w:val="ContactInfo"/>
        <w:rPr>
          <w:color w:val="000000" w:themeColor="text1"/>
        </w:rPr>
      </w:pPr>
      <w:r w:rsidRPr="00D2124A">
        <w:rPr>
          <w:color w:val="000000" w:themeColor="text1"/>
        </w:rPr>
        <w:t>Technology Innovation Project</w:t>
      </w:r>
    </w:p>
    <w:p w14:paraId="5758D1A2" w14:textId="0B7826BB" w:rsidR="00B370DC" w:rsidRPr="003B1257" w:rsidRDefault="00B370DC" w:rsidP="00C6554A">
      <w:pPr>
        <w:pStyle w:val="ContactInfo"/>
        <w:rPr>
          <w:color w:val="auto"/>
        </w:rPr>
      </w:pPr>
      <w:r w:rsidRPr="003B1257">
        <w:rPr>
          <w:color w:val="auto"/>
        </w:rPr>
        <w:t>Submission date:</w:t>
      </w:r>
      <w:r w:rsidR="00200D25" w:rsidRPr="003B1257">
        <w:rPr>
          <w:color w:val="auto"/>
        </w:rPr>
        <w:t xml:space="preserve"> </w:t>
      </w:r>
      <w:r w:rsidR="00D758BD" w:rsidRPr="003B1257">
        <w:rPr>
          <w:color w:val="auto"/>
          <w:lang w:eastAsia="zh-CN"/>
        </w:rPr>
        <w:t>7</w:t>
      </w:r>
      <w:r w:rsidR="00200D25" w:rsidRPr="003B1257">
        <w:rPr>
          <w:color w:val="auto"/>
        </w:rPr>
        <w:t xml:space="preserve"> September 2026</w:t>
      </w:r>
    </w:p>
    <w:p w14:paraId="056F20BA" w14:textId="77777777" w:rsidR="00B370DC" w:rsidRDefault="00B370DC" w:rsidP="00C6554A">
      <w:pPr>
        <w:pStyle w:val="ContactInfo"/>
      </w:pPr>
    </w:p>
    <w:p w14:paraId="13473020" w14:textId="77777777" w:rsidR="00B370DC" w:rsidRDefault="00B370DC" w:rsidP="00C6554A">
      <w:pPr>
        <w:pStyle w:val="ContactInfo"/>
      </w:pPr>
    </w:p>
    <w:p w14:paraId="2D0E0A14" w14:textId="41C9BD24" w:rsidR="00B370DC" w:rsidRDefault="00D2124A" w:rsidP="00C6554A">
      <w:pPr>
        <w:pStyle w:val="ContactInfo"/>
      </w:pPr>
      <w:r>
        <w:rPr>
          <w:noProof/>
        </w:rPr>
        <w:drawing>
          <wp:inline distT="0" distB="0" distL="0" distR="0" wp14:anchorId="7369E90A" wp14:editId="52FEF525">
            <wp:extent cx="1932167" cy="1932167"/>
            <wp:effectExtent l="0" t="0" r="0" b="0"/>
            <wp:docPr id="1" name="Picture 1" descr="Swinburne University of Technology Logo PNG Transparent &amp; SVG Vector -  Freebie Suppl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winburne University of Technology Logo PNG Transparent &amp; SVG Vector -  Freebie Supply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8882" cy="19488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990F85" w14:textId="77777777" w:rsidR="00B370DC" w:rsidRDefault="00B370DC" w:rsidP="00D2124A">
      <w:pPr>
        <w:pStyle w:val="ContactInfo"/>
        <w:jc w:val="left"/>
      </w:pPr>
    </w:p>
    <w:p w14:paraId="3EF534B6" w14:textId="77777777" w:rsidR="00B370DC" w:rsidRDefault="00B370DC" w:rsidP="00C6554A">
      <w:pPr>
        <w:pStyle w:val="ContactInfo"/>
      </w:pPr>
    </w:p>
    <w:p w14:paraId="5FF40A53" w14:textId="77777777" w:rsidR="00B370DC" w:rsidRDefault="00B370DC" w:rsidP="00C6554A">
      <w:pPr>
        <w:pStyle w:val="ContactInfo"/>
      </w:pPr>
    </w:p>
    <w:tbl>
      <w:tblPr>
        <w:tblStyle w:val="TableGrid"/>
        <w:tblpPr w:leftFromText="180" w:rightFromText="180" w:vertAnchor="text" w:horzAnchor="margin" w:tblpY="197"/>
        <w:tblW w:w="8941" w:type="dxa"/>
        <w:tblLook w:val="04A0" w:firstRow="1" w:lastRow="0" w:firstColumn="1" w:lastColumn="0" w:noHBand="0" w:noVBand="1"/>
      </w:tblPr>
      <w:tblGrid>
        <w:gridCol w:w="4470"/>
        <w:gridCol w:w="4471"/>
      </w:tblGrid>
      <w:tr w:rsidR="00D2124A" w14:paraId="652A08C8" w14:textId="77777777" w:rsidTr="00D2124A">
        <w:trPr>
          <w:trHeight w:val="267"/>
        </w:trPr>
        <w:tc>
          <w:tcPr>
            <w:tcW w:w="4470" w:type="dxa"/>
          </w:tcPr>
          <w:p w14:paraId="05E898ED" w14:textId="77777777" w:rsidR="00D2124A" w:rsidRDefault="00D2124A" w:rsidP="00D2124A">
            <w:pPr>
              <w:pStyle w:val="ContactInfo"/>
            </w:pPr>
            <w:r>
              <w:t>Student Name</w:t>
            </w:r>
          </w:p>
        </w:tc>
        <w:tc>
          <w:tcPr>
            <w:tcW w:w="4471" w:type="dxa"/>
          </w:tcPr>
          <w:p w14:paraId="473F5EF0" w14:textId="77777777" w:rsidR="00D2124A" w:rsidRDefault="00D2124A" w:rsidP="00D2124A">
            <w:pPr>
              <w:pStyle w:val="ContactInfo"/>
            </w:pPr>
            <w:r>
              <w:t>Student Id</w:t>
            </w:r>
          </w:p>
        </w:tc>
      </w:tr>
      <w:tr w:rsidR="00D2124A" w14:paraId="1567C6CC" w14:textId="77777777" w:rsidTr="00D2124A">
        <w:trPr>
          <w:trHeight w:val="267"/>
        </w:trPr>
        <w:tc>
          <w:tcPr>
            <w:tcW w:w="4470" w:type="dxa"/>
          </w:tcPr>
          <w:p w14:paraId="189FDA91" w14:textId="5A0AB853" w:rsidR="00D2124A" w:rsidRDefault="00085936" w:rsidP="00D2124A">
            <w:pPr>
              <w:pStyle w:val="ContactInfo"/>
            </w:pPr>
            <w:r>
              <w:t>Jane Yan Zhen YU</w:t>
            </w:r>
          </w:p>
        </w:tc>
        <w:tc>
          <w:tcPr>
            <w:tcW w:w="4471" w:type="dxa"/>
          </w:tcPr>
          <w:p w14:paraId="4790B475" w14:textId="52A52B1D" w:rsidR="00D2124A" w:rsidRDefault="00085936" w:rsidP="00D2124A">
            <w:pPr>
              <w:pStyle w:val="ContactInfo"/>
            </w:pPr>
            <w:r>
              <w:t>104395810</w:t>
            </w:r>
          </w:p>
        </w:tc>
      </w:tr>
      <w:tr w:rsidR="00D2124A" w14:paraId="027ABC8A" w14:textId="77777777" w:rsidTr="00D2124A">
        <w:trPr>
          <w:trHeight w:val="279"/>
        </w:trPr>
        <w:tc>
          <w:tcPr>
            <w:tcW w:w="4470" w:type="dxa"/>
          </w:tcPr>
          <w:p w14:paraId="49422EDD" w14:textId="4BDA7B88" w:rsidR="00D2124A" w:rsidRDefault="007F6066" w:rsidP="00D2124A">
            <w:pPr>
              <w:pStyle w:val="ContactInfo"/>
            </w:pPr>
            <w:r>
              <w:rPr>
                <w:color w:val="auto"/>
              </w:rPr>
              <w:t>Yan Han WONG</w:t>
            </w:r>
          </w:p>
        </w:tc>
        <w:tc>
          <w:tcPr>
            <w:tcW w:w="4471" w:type="dxa"/>
          </w:tcPr>
          <w:p w14:paraId="0B0CBB51" w14:textId="17C1F39D" w:rsidR="00D2124A" w:rsidRDefault="007F6066" w:rsidP="00D2124A">
            <w:pPr>
              <w:pStyle w:val="ContactInfo"/>
            </w:pPr>
            <w:r>
              <w:t>104392138</w:t>
            </w:r>
          </w:p>
        </w:tc>
      </w:tr>
      <w:tr w:rsidR="00D2124A" w14:paraId="22517EC5" w14:textId="77777777" w:rsidTr="00D2124A">
        <w:trPr>
          <w:trHeight w:val="267"/>
        </w:trPr>
        <w:tc>
          <w:tcPr>
            <w:tcW w:w="4470" w:type="dxa"/>
          </w:tcPr>
          <w:p w14:paraId="399FB0C2" w14:textId="770D4477" w:rsidR="00D2124A" w:rsidRDefault="007F6066" w:rsidP="00D2124A">
            <w:pPr>
              <w:pStyle w:val="ContactInfo"/>
            </w:pPr>
            <w:r>
              <w:t xml:space="preserve">Neville </w:t>
            </w:r>
            <w:r w:rsidR="53B0D6E3">
              <w:t xml:space="preserve">Zi </w:t>
            </w:r>
            <w:r>
              <w:t>Yang</w:t>
            </w:r>
          </w:p>
        </w:tc>
        <w:tc>
          <w:tcPr>
            <w:tcW w:w="4471" w:type="dxa"/>
          </w:tcPr>
          <w:p w14:paraId="3E4CC5EA" w14:textId="585B0618" w:rsidR="00D2124A" w:rsidRDefault="007F6066" w:rsidP="00D2124A">
            <w:pPr>
              <w:pStyle w:val="ContactInfo"/>
            </w:pPr>
            <w:r>
              <w:t>104400992</w:t>
            </w:r>
          </w:p>
        </w:tc>
      </w:tr>
      <w:tr w:rsidR="00D2124A" w14:paraId="6B0166BE" w14:textId="77777777" w:rsidTr="00D2124A">
        <w:trPr>
          <w:trHeight w:val="267"/>
        </w:trPr>
        <w:tc>
          <w:tcPr>
            <w:tcW w:w="4470" w:type="dxa"/>
          </w:tcPr>
          <w:p w14:paraId="2B792076" w14:textId="3705BD2E" w:rsidR="00D2124A" w:rsidRDefault="007F6066" w:rsidP="00D2124A">
            <w:pPr>
              <w:pStyle w:val="ContactInfo"/>
            </w:pPr>
            <w:r>
              <w:t>Bruce Gee Yick WONG</w:t>
            </w:r>
          </w:p>
        </w:tc>
        <w:tc>
          <w:tcPr>
            <w:tcW w:w="4471" w:type="dxa"/>
          </w:tcPr>
          <w:p w14:paraId="60DF20FD" w14:textId="72376E37" w:rsidR="00D2124A" w:rsidRDefault="007F6066" w:rsidP="00D2124A">
            <w:pPr>
              <w:pStyle w:val="ContactInfo"/>
            </w:pPr>
            <w:r>
              <w:t>104401843</w:t>
            </w:r>
          </w:p>
        </w:tc>
      </w:tr>
    </w:tbl>
    <w:p w14:paraId="303CF4AF" w14:textId="77777777" w:rsidR="00B370DC" w:rsidRDefault="00B370DC" w:rsidP="00C6554A">
      <w:pPr>
        <w:pStyle w:val="ContactInfo"/>
      </w:pPr>
    </w:p>
    <w:p w14:paraId="2D83B1F2" w14:textId="77777777" w:rsidR="00B370DC" w:rsidRDefault="00B370DC" w:rsidP="00C6554A">
      <w:pPr>
        <w:pStyle w:val="ContactInfo"/>
      </w:pPr>
    </w:p>
    <w:p w14:paraId="304E589F" w14:textId="77777777" w:rsidR="00B370DC" w:rsidRDefault="00B370DC" w:rsidP="00C6554A">
      <w:pPr>
        <w:pStyle w:val="ContactInfo"/>
      </w:pPr>
    </w:p>
    <w:p w14:paraId="1361DEC8" w14:textId="77777777" w:rsidR="00C6554A" w:rsidRDefault="00C6554A" w:rsidP="00C6554A">
      <w:pPr>
        <w:pStyle w:val="ContactInfo"/>
      </w:pPr>
      <w:r>
        <w:br w:type="page"/>
      </w:r>
    </w:p>
    <w:p w14:paraId="7A1526E4" w14:textId="69A49867" w:rsidR="00D2124A" w:rsidRPr="008B463A" w:rsidRDefault="00D2124A" w:rsidP="008B463A">
      <w:pPr>
        <w:rPr>
          <w:rFonts w:asciiTheme="majorHAnsi" w:hAnsiTheme="majorHAnsi"/>
          <w:b/>
          <w:bCs/>
          <w:color w:val="000000" w:themeColor="text1"/>
        </w:rPr>
      </w:pPr>
      <w:r w:rsidRPr="008B463A">
        <w:rPr>
          <w:rFonts w:asciiTheme="majorHAnsi" w:hAnsiTheme="majorHAnsi"/>
          <w:b/>
          <w:bCs/>
          <w:color w:val="000000" w:themeColor="text1"/>
        </w:rPr>
        <w:lastRenderedPageBreak/>
        <w:t>TEAM PROFILE</w:t>
      </w:r>
    </w:p>
    <w:p w14:paraId="4C5B0A78" w14:textId="7789718F" w:rsidR="00010D0F" w:rsidRPr="00D2124A" w:rsidRDefault="000862CD" w:rsidP="000862CD">
      <w:pPr>
        <w:rPr>
          <w:color w:val="auto"/>
        </w:rPr>
      </w:pPr>
      <w:bookmarkStart w:id="5" w:name="_Hlk158311212"/>
      <w:r w:rsidRPr="00D2124A">
        <w:rPr>
          <w:color w:val="auto"/>
        </w:rPr>
        <w:t>Add a brief description of each student's profile including technical skills</w:t>
      </w:r>
      <w:r w:rsidR="00653288" w:rsidRPr="00D2124A">
        <w:rPr>
          <w:color w:val="auto"/>
        </w:rPr>
        <w:t xml:space="preserve"> (e.g. expert in a particular tool, experience with a framework</w:t>
      </w:r>
      <w:r w:rsidR="00653288" w:rsidRPr="00D2124A">
        <w:rPr>
          <w:color w:val="auto"/>
          <w:sz w:val="18"/>
          <w:szCs w:val="18"/>
        </w:rPr>
        <w:t>, e</w:t>
      </w:r>
      <w:r w:rsidR="00653288" w:rsidRPr="00D2124A">
        <w:rPr>
          <w:color w:val="auto"/>
        </w:rPr>
        <w:t>xperience in relevant software etc.)</w:t>
      </w:r>
      <w:r w:rsidRPr="00D2124A">
        <w:rPr>
          <w:color w:val="auto"/>
        </w:rPr>
        <w:t>, soft skills</w:t>
      </w:r>
      <w:r w:rsidR="00653288" w:rsidRPr="00D2124A">
        <w:rPr>
          <w:color w:val="auto"/>
        </w:rPr>
        <w:t xml:space="preserve"> (organization skills, project management experience)</w:t>
      </w:r>
      <w:r w:rsidRPr="00D2124A">
        <w:rPr>
          <w:color w:val="auto"/>
        </w:rPr>
        <w:t>, communication style</w:t>
      </w:r>
      <w:r w:rsidR="00653288" w:rsidRPr="00D2124A">
        <w:rPr>
          <w:color w:val="auto"/>
        </w:rPr>
        <w:t xml:space="preserve"> (e.g. outspoken vs shy, confidence in English, preferred mode of communication etc.)</w:t>
      </w:r>
      <w:r w:rsidRPr="00D2124A">
        <w:rPr>
          <w:color w:val="auto"/>
        </w:rPr>
        <w:t>, teamwork experience</w:t>
      </w:r>
      <w:r w:rsidR="00653288" w:rsidRPr="00D2124A">
        <w:rPr>
          <w:color w:val="auto"/>
        </w:rPr>
        <w:t xml:space="preserve"> (e.g. initiators vs responders, leaders, writers vs editors etc.)</w:t>
      </w:r>
      <w:r w:rsidRPr="00D2124A">
        <w:rPr>
          <w:color w:val="auto"/>
        </w:rPr>
        <w:t xml:space="preserve"> and any other relevant background knowledge skill that will be helpful for the team.</w:t>
      </w:r>
    </w:p>
    <w:p w14:paraId="5BAD8A17" w14:textId="77777777" w:rsidR="000862CD" w:rsidRPr="00D2124A" w:rsidRDefault="000862CD" w:rsidP="000862CD">
      <w:pPr>
        <w:rPr>
          <w:color w:val="auto"/>
        </w:rPr>
      </w:pPr>
      <w:r w:rsidRPr="00D2124A">
        <w:rPr>
          <w:color w:val="auto"/>
        </w:rPr>
        <w:t>Complete the table with the summary of the above profiles.</w:t>
      </w:r>
    </w:p>
    <w:p w14:paraId="2B976ECC" w14:textId="36CB4FA7" w:rsidR="00805D58" w:rsidRPr="00D2124A" w:rsidRDefault="00805D58" w:rsidP="000862CD">
      <w:pPr>
        <w:rPr>
          <w:color w:val="auto"/>
        </w:rPr>
      </w:pPr>
      <w:r w:rsidRPr="00D2124A">
        <w:rPr>
          <w:color w:val="auto"/>
        </w:rPr>
        <w:t>Table 1: Team Profile</w:t>
      </w:r>
      <w:r w:rsidR="003B1257">
        <w:rPr>
          <w:color w:val="auto"/>
        </w:rPr>
        <w:t xml:space="preserve"> </w:t>
      </w:r>
      <w:r w:rsidR="007255FC">
        <w:rPr>
          <w:color w:val="auto"/>
        </w:rPr>
        <w:t>[Highlight the team leader’s name]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8"/>
        <w:gridCol w:w="1464"/>
        <w:gridCol w:w="1406"/>
        <w:gridCol w:w="1832"/>
        <w:gridCol w:w="1464"/>
        <w:gridCol w:w="1466"/>
      </w:tblGrid>
      <w:tr w:rsidR="00D2124A" w:rsidRPr="00D2124A" w14:paraId="25C83477" w14:textId="77777777" w:rsidTr="00B85EF0">
        <w:tc>
          <w:tcPr>
            <w:tcW w:w="998" w:type="dxa"/>
          </w:tcPr>
          <w:p w14:paraId="6B8244CD" w14:textId="77777777" w:rsidR="000862CD" w:rsidRPr="00F650DF" w:rsidRDefault="000862CD" w:rsidP="000862CD">
            <w:pPr>
              <w:rPr>
                <w:b/>
                <w:bCs/>
                <w:color w:val="auto"/>
              </w:rPr>
            </w:pPr>
            <w:bookmarkStart w:id="6" w:name="_Hlk171337246"/>
            <w:r w:rsidRPr="00F650DF">
              <w:rPr>
                <w:b/>
                <w:bCs/>
                <w:color w:val="auto"/>
              </w:rPr>
              <w:t>Student name</w:t>
            </w:r>
          </w:p>
        </w:tc>
        <w:tc>
          <w:tcPr>
            <w:tcW w:w="1464" w:type="dxa"/>
          </w:tcPr>
          <w:p w14:paraId="7F964B41" w14:textId="77777777" w:rsidR="000862CD" w:rsidRPr="00F650DF" w:rsidRDefault="000862CD" w:rsidP="000862CD">
            <w:pPr>
              <w:rPr>
                <w:b/>
                <w:bCs/>
                <w:color w:val="auto"/>
              </w:rPr>
            </w:pPr>
            <w:r w:rsidRPr="00F650DF">
              <w:rPr>
                <w:b/>
                <w:bCs/>
                <w:color w:val="auto"/>
              </w:rPr>
              <w:t>Technical skills</w:t>
            </w:r>
          </w:p>
        </w:tc>
        <w:tc>
          <w:tcPr>
            <w:tcW w:w="1406" w:type="dxa"/>
          </w:tcPr>
          <w:p w14:paraId="43D1F446" w14:textId="77777777" w:rsidR="000862CD" w:rsidRPr="00F650DF" w:rsidRDefault="000862CD" w:rsidP="000862CD">
            <w:pPr>
              <w:rPr>
                <w:b/>
                <w:bCs/>
                <w:color w:val="auto"/>
              </w:rPr>
            </w:pPr>
            <w:r w:rsidRPr="00F650DF">
              <w:rPr>
                <w:b/>
                <w:bCs/>
                <w:color w:val="auto"/>
              </w:rPr>
              <w:t>Soft skills</w:t>
            </w:r>
          </w:p>
        </w:tc>
        <w:tc>
          <w:tcPr>
            <w:tcW w:w="1832" w:type="dxa"/>
          </w:tcPr>
          <w:p w14:paraId="6894FE6A" w14:textId="77777777" w:rsidR="000862CD" w:rsidRPr="00F650DF" w:rsidRDefault="000862CD" w:rsidP="000862CD">
            <w:pPr>
              <w:rPr>
                <w:b/>
                <w:bCs/>
                <w:color w:val="auto"/>
              </w:rPr>
            </w:pPr>
            <w:r w:rsidRPr="00F650DF">
              <w:rPr>
                <w:b/>
                <w:bCs/>
                <w:color w:val="auto"/>
              </w:rPr>
              <w:t xml:space="preserve">Communication </w:t>
            </w:r>
          </w:p>
        </w:tc>
        <w:tc>
          <w:tcPr>
            <w:tcW w:w="1383" w:type="dxa"/>
          </w:tcPr>
          <w:p w14:paraId="36F1124F" w14:textId="77777777" w:rsidR="000862CD" w:rsidRPr="00F650DF" w:rsidRDefault="00653288" w:rsidP="000862CD">
            <w:pPr>
              <w:rPr>
                <w:b/>
                <w:bCs/>
                <w:color w:val="auto"/>
              </w:rPr>
            </w:pPr>
            <w:r w:rsidRPr="00F650DF">
              <w:rPr>
                <w:b/>
                <w:bCs/>
                <w:color w:val="auto"/>
              </w:rPr>
              <w:t>Teamwork</w:t>
            </w:r>
          </w:p>
        </w:tc>
        <w:tc>
          <w:tcPr>
            <w:tcW w:w="1547" w:type="dxa"/>
          </w:tcPr>
          <w:p w14:paraId="59582675" w14:textId="77777777" w:rsidR="000862CD" w:rsidRPr="00F650DF" w:rsidRDefault="00653288" w:rsidP="000862CD">
            <w:pPr>
              <w:rPr>
                <w:b/>
                <w:bCs/>
                <w:color w:val="auto"/>
              </w:rPr>
            </w:pPr>
            <w:r w:rsidRPr="00F650DF">
              <w:rPr>
                <w:b/>
                <w:bCs/>
                <w:color w:val="auto"/>
              </w:rPr>
              <w:t>Other</w:t>
            </w:r>
          </w:p>
        </w:tc>
      </w:tr>
      <w:tr w:rsidR="00D2124A" w:rsidRPr="00D2124A" w14:paraId="1EA57366" w14:textId="77777777" w:rsidTr="00B85EF0">
        <w:tc>
          <w:tcPr>
            <w:tcW w:w="998" w:type="dxa"/>
          </w:tcPr>
          <w:p w14:paraId="0C918A88" w14:textId="5F5BAEF6" w:rsidR="000862CD" w:rsidRPr="00D2124A" w:rsidRDefault="00085936" w:rsidP="000862CD">
            <w:pPr>
              <w:rPr>
                <w:color w:val="auto"/>
              </w:rPr>
            </w:pPr>
            <w:r w:rsidRPr="00BD2B75">
              <w:rPr>
                <w:color w:val="auto"/>
                <w:highlight w:val="yellow"/>
              </w:rPr>
              <w:t>Jane Yan Zhen YU</w:t>
            </w:r>
          </w:p>
        </w:tc>
        <w:tc>
          <w:tcPr>
            <w:tcW w:w="1464" w:type="dxa"/>
          </w:tcPr>
          <w:p w14:paraId="467C39F4" w14:textId="6D494986" w:rsidR="000862CD" w:rsidRPr="00D2124A" w:rsidRDefault="00AD1A72" w:rsidP="000862CD">
            <w:pPr>
              <w:rPr>
                <w:color w:val="auto"/>
              </w:rPr>
            </w:pPr>
            <w:r>
              <w:rPr>
                <w:rFonts w:hint="eastAsia"/>
                <w:color w:val="auto"/>
                <w:lang w:eastAsia="zh-CN"/>
              </w:rPr>
              <w:t>E</w:t>
            </w:r>
            <w:r w:rsidR="00B67DB8">
              <w:rPr>
                <w:rFonts w:hint="eastAsia"/>
                <w:color w:val="auto"/>
                <w:lang w:eastAsia="zh-CN"/>
              </w:rPr>
              <w:t xml:space="preserve">xperience using tools such as Visual Studio Code </w:t>
            </w:r>
          </w:p>
        </w:tc>
        <w:tc>
          <w:tcPr>
            <w:tcW w:w="1406" w:type="dxa"/>
          </w:tcPr>
          <w:p w14:paraId="26C82879" w14:textId="2B40118D" w:rsidR="000862CD" w:rsidRPr="00D2124A" w:rsidRDefault="00821ACD" w:rsidP="000862CD">
            <w:pPr>
              <w:rPr>
                <w:color w:val="auto"/>
              </w:rPr>
            </w:pPr>
            <w:r>
              <w:rPr>
                <w:color w:val="auto"/>
              </w:rPr>
              <w:t>Good at time management</w:t>
            </w:r>
          </w:p>
        </w:tc>
        <w:tc>
          <w:tcPr>
            <w:tcW w:w="1832" w:type="dxa"/>
          </w:tcPr>
          <w:p w14:paraId="67C573D6" w14:textId="159B0CB3" w:rsidR="000862CD" w:rsidRPr="00D2124A" w:rsidRDefault="006512C2" w:rsidP="000862CD">
            <w:pPr>
              <w:rPr>
                <w:color w:val="auto"/>
              </w:rPr>
            </w:pPr>
            <w:r>
              <w:rPr>
                <w:color w:val="auto"/>
              </w:rPr>
              <w:t>Pre</w:t>
            </w:r>
            <w:r w:rsidR="001D6AE5">
              <w:rPr>
                <w:color w:val="auto"/>
              </w:rPr>
              <w:t>ferred face-to-face com</w:t>
            </w:r>
            <w:r w:rsidR="0094767B">
              <w:rPr>
                <w:color w:val="auto"/>
              </w:rPr>
              <w:t>munication</w:t>
            </w:r>
          </w:p>
        </w:tc>
        <w:tc>
          <w:tcPr>
            <w:tcW w:w="1383" w:type="dxa"/>
          </w:tcPr>
          <w:p w14:paraId="1CF9B655" w14:textId="4CA54FF9" w:rsidR="000862CD" w:rsidRPr="00D2124A" w:rsidRDefault="009F05DE" w:rsidP="000862CD">
            <w:pPr>
              <w:rPr>
                <w:color w:val="auto"/>
              </w:rPr>
            </w:pPr>
            <w:r>
              <w:rPr>
                <w:color w:val="auto"/>
              </w:rPr>
              <w:t>Responders</w:t>
            </w:r>
            <w:r w:rsidR="005E76EE">
              <w:rPr>
                <w:color w:val="auto"/>
              </w:rPr>
              <w:t xml:space="preserve"> and writers</w:t>
            </w:r>
          </w:p>
        </w:tc>
        <w:tc>
          <w:tcPr>
            <w:tcW w:w="1547" w:type="dxa"/>
          </w:tcPr>
          <w:p w14:paraId="32D48956" w14:textId="7103619B" w:rsidR="000862CD" w:rsidRPr="00D2124A" w:rsidRDefault="004006C1" w:rsidP="000862CD">
            <w:pPr>
              <w:rPr>
                <w:color w:val="auto"/>
                <w:lang w:eastAsia="zh-CN"/>
              </w:rPr>
            </w:pPr>
            <w:r>
              <w:rPr>
                <w:rFonts w:hint="eastAsia"/>
                <w:color w:val="auto"/>
                <w:lang w:eastAsia="zh-CN"/>
              </w:rPr>
              <w:t>Learned C programming</w:t>
            </w:r>
            <w:r w:rsidR="001015E4">
              <w:rPr>
                <w:color w:val="auto"/>
                <w:lang w:eastAsia="zh-CN"/>
              </w:rPr>
              <w:t xml:space="preserve"> before</w:t>
            </w:r>
          </w:p>
        </w:tc>
      </w:tr>
      <w:tr w:rsidR="00D2124A" w:rsidRPr="00D2124A" w14:paraId="602DAEF1" w14:textId="77777777" w:rsidTr="00B85EF0">
        <w:tc>
          <w:tcPr>
            <w:tcW w:w="998" w:type="dxa"/>
          </w:tcPr>
          <w:p w14:paraId="4C48CAA6" w14:textId="49614F54" w:rsidR="000862CD" w:rsidRPr="00D2124A" w:rsidRDefault="001654F7" w:rsidP="000862CD">
            <w:pPr>
              <w:rPr>
                <w:color w:val="auto"/>
              </w:rPr>
            </w:pPr>
            <w:r>
              <w:rPr>
                <w:color w:val="auto"/>
              </w:rPr>
              <w:t>Yan Han WONG</w:t>
            </w:r>
          </w:p>
        </w:tc>
        <w:tc>
          <w:tcPr>
            <w:tcW w:w="1464" w:type="dxa"/>
          </w:tcPr>
          <w:p w14:paraId="1F931DCB" w14:textId="1B94B367" w:rsidR="000862CD" w:rsidRPr="00D2124A" w:rsidRDefault="0037080C" w:rsidP="000862CD">
            <w:pPr>
              <w:rPr>
                <w:color w:val="auto"/>
              </w:rPr>
            </w:pPr>
            <w:r>
              <w:rPr>
                <w:color w:val="auto"/>
              </w:rPr>
              <w:t>E</w:t>
            </w:r>
            <w:r w:rsidR="00A4288C" w:rsidRPr="00D2124A">
              <w:rPr>
                <w:color w:val="auto"/>
              </w:rPr>
              <w:t>xperience</w:t>
            </w:r>
            <w:r w:rsidR="00065DDA">
              <w:rPr>
                <w:color w:val="auto"/>
              </w:rPr>
              <w:t xml:space="preserve"> in </w:t>
            </w:r>
            <w:r w:rsidR="000B39BA" w:rsidRPr="000B39BA">
              <w:rPr>
                <w:color w:val="auto"/>
              </w:rPr>
              <w:t>network fundamentals</w:t>
            </w:r>
          </w:p>
        </w:tc>
        <w:tc>
          <w:tcPr>
            <w:tcW w:w="1406" w:type="dxa"/>
          </w:tcPr>
          <w:p w14:paraId="69EAC644" w14:textId="2410A908" w:rsidR="000862CD" w:rsidRPr="00D2124A" w:rsidRDefault="00F109B1" w:rsidP="000862CD">
            <w:pPr>
              <w:rPr>
                <w:color w:val="auto"/>
              </w:rPr>
            </w:pPr>
            <w:r>
              <w:rPr>
                <w:color w:val="auto"/>
              </w:rPr>
              <w:t>P</w:t>
            </w:r>
            <w:r w:rsidR="00D1528B" w:rsidRPr="00D2124A">
              <w:rPr>
                <w:color w:val="auto"/>
              </w:rPr>
              <w:t>roject management experience</w:t>
            </w:r>
          </w:p>
        </w:tc>
        <w:tc>
          <w:tcPr>
            <w:tcW w:w="1832" w:type="dxa"/>
          </w:tcPr>
          <w:p w14:paraId="6EC51084" w14:textId="033CC2D1" w:rsidR="000862CD" w:rsidRPr="00D2124A" w:rsidRDefault="001645DE" w:rsidP="000862CD">
            <w:pPr>
              <w:rPr>
                <w:color w:val="auto"/>
              </w:rPr>
            </w:pPr>
            <w:r>
              <w:rPr>
                <w:color w:val="auto"/>
              </w:rPr>
              <w:t xml:space="preserve">Confidence in Mandarin </w:t>
            </w:r>
          </w:p>
        </w:tc>
        <w:tc>
          <w:tcPr>
            <w:tcW w:w="1383" w:type="dxa"/>
          </w:tcPr>
          <w:p w14:paraId="191794C9" w14:textId="25F12BA3" w:rsidR="000862CD" w:rsidRPr="00D2124A" w:rsidRDefault="00CF7517" w:rsidP="000862CD">
            <w:pPr>
              <w:rPr>
                <w:color w:val="auto"/>
              </w:rPr>
            </w:pPr>
            <w:r>
              <w:rPr>
                <w:rFonts w:hint="eastAsia"/>
                <w:color w:val="auto"/>
                <w:lang w:eastAsia="zh-CN"/>
              </w:rPr>
              <w:t>I</w:t>
            </w:r>
            <w:r w:rsidRPr="00D2124A">
              <w:rPr>
                <w:color w:val="auto"/>
              </w:rPr>
              <w:t xml:space="preserve">nitiators </w:t>
            </w:r>
            <w:r>
              <w:rPr>
                <w:rFonts w:hint="eastAsia"/>
                <w:color w:val="auto"/>
                <w:lang w:eastAsia="zh-CN"/>
              </w:rPr>
              <w:t xml:space="preserve">and </w:t>
            </w:r>
            <w:r w:rsidR="00F109B1">
              <w:rPr>
                <w:color w:val="auto"/>
              </w:rPr>
              <w:t>W</w:t>
            </w:r>
            <w:r w:rsidR="002E3BEF" w:rsidRPr="00D2124A">
              <w:rPr>
                <w:color w:val="auto"/>
              </w:rPr>
              <w:t>riters</w:t>
            </w:r>
          </w:p>
        </w:tc>
        <w:tc>
          <w:tcPr>
            <w:tcW w:w="1547" w:type="dxa"/>
          </w:tcPr>
          <w:p w14:paraId="38B3AE2C" w14:textId="412F2058" w:rsidR="000862CD" w:rsidRPr="00D2124A" w:rsidRDefault="00E23DB9" w:rsidP="000862CD">
            <w:pPr>
              <w:rPr>
                <w:color w:val="auto"/>
              </w:rPr>
            </w:pPr>
            <w:r w:rsidRPr="00E23DB9">
              <w:rPr>
                <w:color w:val="auto"/>
              </w:rPr>
              <w:t>Learned</w:t>
            </w:r>
            <w:r>
              <w:rPr>
                <w:rFonts w:hint="eastAsia"/>
                <w:color w:val="auto"/>
                <w:lang w:eastAsia="zh-CN"/>
              </w:rPr>
              <w:t xml:space="preserve"> Web Development before</w:t>
            </w:r>
          </w:p>
        </w:tc>
      </w:tr>
      <w:tr w:rsidR="00D2124A" w:rsidRPr="00D2124A" w14:paraId="63CA3A68" w14:textId="77777777" w:rsidTr="00B85EF0">
        <w:tc>
          <w:tcPr>
            <w:tcW w:w="998" w:type="dxa"/>
          </w:tcPr>
          <w:p w14:paraId="539D2F0A" w14:textId="37179297" w:rsidR="000862CD" w:rsidRPr="00D2124A" w:rsidRDefault="6A9AFC7F" w:rsidP="000862CD">
            <w:pPr>
              <w:rPr>
                <w:color w:val="auto"/>
              </w:rPr>
            </w:pPr>
            <w:r w:rsidRPr="6195D8DA">
              <w:rPr>
                <w:color w:val="auto"/>
              </w:rPr>
              <w:t xml:space="preserve">Neville </w:t>
            </w:r>
            <w:r w:rsidR="54BED3C6" w:rsidRPr="2355320C">
              <w:rPr>
                <w:color w:val="auto"/>
              </w:rPr>
              <w:t xml:space="preserve">Zi </w:t>
            </w:r>
            <w:r w:rsidRPr="6F7777EA">
              <w:rPr>
                <w:color w:val="auto"/>
              </w:rPr>
              <w:t>Yang</w:t>
            </w:r>
          </w:p>
        </w:tc>
        <w:tc>
          <w:tcPr>
            <w:tcW w:w="1464" w:type="dxa"/>
          </w:tcPr>
          <w:p w14:paraId="50226427" w14:textId="1955167A" w:rsidR="000862CD" w:rsidRPr="00D2124A" w:rsidRDefault="15801F12" w:rsidP="000862CD">
            <w:r w:rsidRPr="4B3FA899">
              <w:rPr>
                <w:color w:val="auto"/>
              </w:rPr>
              <w:t>Basic computer literacy</w:t>
            </w:r>
          </w:p>
        </w:tc>
        <w:tc>
          <w:tcPr>
            <w:tcW w:w="1406" w:type="dxa"/>
          </w:tcPr>
          <w:p w14:paraId="52691DFC" w14:textId="768B4F10" w:rsidR="000862CD" w:rsidRPr="00D2124A" w:rsidRDefault="23238F06" w:rsidP="000862CD">
            <w:r w:rsidRPr="27558007">
              <w:rPr>
                <w:color w:val="auto"/>
              </w:rPr>
              <w:t>Good at listening</w:t>
            </w:r>
          </w:p>
        </w:tc>
        <w:tc>
          <w:tcPr>
            <w:tcW w:w="1832" w:type="dxa"/>
          </w:tcPr>
          <w:p w14:paraId="25B02304" w14:textId="32B861C1" w:rsidR="000862CD" w:rsidRPr="00D2124A" w:rsidRDefault="23238F06" w:rsidP="000862CD">
            <w:r w:rsidRPr="2D019D0A">
              <w:rPr>
                <w:color w:val="auto"/>
              </w:rPr>
              <w:t>Anything</w:t>
            </w:r>
            <w:r w:rsidR="462AF498" w:rsidRPr="213453A9">
              <w:rPr>
                <w:color w:val="auto"/>
              </w:rPr>
              <w:t xml:space="preserve"> </w:t>
            </w:r>
            <w:r w:rsidR="462AF498" w:rsidRPr="5B680B9C">
              <w:rPr>
                <w:color w:val="auto"/>
              </w:rPr>
              <w:t>is fine</w:t>
            </w:r>
          </w:p>
        </w:tc>
        <w:tc>
          <w:tcPr>
            <w:tcW w:w="1383" w:type="dxa"/>
          </w:tcPr>
          <w:p w14:paraId="713C1B74" w14:textId="395A0DAD" w:rsidR="000862CD" w:rsidRPr="00D2124A" w:rsidRDefault="23238F06" w:rsidP="000862CD">
            <w:r w:rsidRPr="50F77CCF">
              <w:rPr>
                <w:color w:val="auto"/>
              </w:rPr>
              <w:t>Responders</w:t>
            </w:r>
          </w:p>
        </w:tc>
        <w:tc>
          <w:tcPr>
            <w:tcW w:w="1547" w:type="dxa"/>
          </w:tcPr>
          <w:p w14:paraId="29F62A87" w14:textId="6310AC76" w:rsidR="000862CD" w:rsidRPr="00D2124A" w:rsidRDefault="3C97D74C" w:rsidP="000862CD">
            <w:r w:rsidRPr="2355320C">
              <w:rPr>
                <w:color w:val="auto"/>
              </w:rPr>
              <w:t>Learned java before</w:t>
            </w:r>
          </w:p>
        </w:tc>
      </w:tr>
      <w:tr w:rsidR="00D2124A" w:rsidRPr="00D2124A" w14:paraId="32145D2B" w14:textId="77777777" w:rsidTr="00B85EF0">
        <w:tc>
          <w:tcPr>
            <w:tcW w:w="998" w:type="dxa"/>
          </w:tcPr>
          <w:p w14:paraId="602F9EEA" w14:textId="3AD36148" w:rsidR="000862CD" w:rsidRPr="00D2124A" w:rsidRDefault="1E9795B5" w:rsidP="000862CD">
            <w:r w:rsidRPr="4598E617">
              <w:rPr>
                <w:color w:val="auto"/>
              </w:rPr>
              <w:t xml:space="preserve">Bruce Gee </w:t>
            </w:r>
            <w:r w:rsidRPr="01BAB28A">
              <w:rPr>
                <w:color w:val="auto"/>
              </w:rPr>
              <w:t>Yick WONG</w:t>
            </w:r>
          </w:p>
        </w:tc>
        <w:tc>
          <w:tcPr>
            <w:tcW w:w="1464" w:type="dxa"/>
          </w:tcPr>
          <w:p w14:paraId="1DF06FDF" w14:textId="41848614" w:rsidR="000862CD" w:rsidRPr="00D2124A" w:rsidRDefault="7FB7BBD2" w:rsidP="000862CD">
            <w:r w:rsidRPr="2A06B095">
              <w:rPr>
                <w:color w:val="auto"/>
              </w:rPr>
              <w:t xml:space="preserve">Web Development </w:t>
            </w:r>
            <w:r w:rsidR="036E0E5F" w:rsidRPr="0F1FE026">
              <w:rPr>
                <w:color w:val="auto"/>
              </w:rPr>
              <w:t>Experience</w:t>
            </w:r>
          </w:p>
        </w:tc>
        <w:tc>
          <w:tcPr>
            <w:tcW w:w="1406" w:type="dxa"/>
          </w:tcPr>
          <w:p w14:paraId="2C0070F7" w14:textId="7395B6A3" w:rsidR="000862CD" w:rsidRPr="00D2124A" w:rsidRDefault="7FB7BBD2" w:rsidP="000862CD">
            <w:r w:rsidRPr="2A06B095">
              <w:rPr>
                <w:color w:val="auto"/>
              </w:rPr>
              <w:t>Continuous Learning</w:t>
            </w:r>
          </w:p>
        </w:tc>
        <w:tc>
          <w:tcPr>
            <w:tcW w:w="1832" w:type="dxa"/>
          </w:tcPr>
          <w:p w14:paraId="27FA7AFD" w14:textId="03F68F05" w:rsidR="000862CD" w:rsidRPr="00D2124A" w:rsidRDefault="7FB7BBD2" w:rsidP="000862CD">
            <w:pPr>
              <w:rPr>
                <w:color w:val="auto"/>
              </w:rPr>
            </w:pPr>
            <w:r w:rsidRPr="2A06B095">
              <w:rPr>
                <w:color w:val="auto"/>
              </w:rPr>
              <w:t xml:space="preserve">Face-to-face </w:t>
            </w:r>
            <w:r w:rsidR="20803514" w:rsidRPr="1770F071">
              <w:rPr>
                <w:color w:val="auto"/>
              </w:rPr>
              <w:t>or</w:t>
            </w:r>
            <w:r w:rsidRPr="2A06B095">
              <w:rPr>
                <w:color w:val="auto"/>
              </w:rPr>
              <w:t xml:space="preserve"> online</w:t>
            </w:r>
            <w:r w:rsidR="76DBFD04" w:rsidRPr="507BF1CE">
              <w:rPr>
                <w:color w:val="auto"/>
              </w:rPr>
              <w:t xml:space="preserve"> </w:t>
            </w:r>
            <w:r w:rsidR="20803514" w:rsidRPr="5023691B">
              <w:rPr>
                <w:color w:val="auto"/>
              </w:rPr>
              <w:t>communication</w:t>
            </w:r>
          </w:p>
        </w:tc>
        <w:tc>
          <w:tcPr>
            <w:tcW w:w="1383" w:type="dxa"/>
          </w:tcPr>
          <w:p w14:paraId="4F4D0BC8" w14:textId="1390EF85" w:rsidR="000862CD" w:rsidRPr="00D2124A" w:rsidRDefault="7FB7BBD2" w:rsidP="000862CD">
            <w:r w:rsidRPr="2A06B095">
              <w:rPr>
                <w:color w:val="auto"/>
              </w:rPr>
              <w:t>Collaboration</w:t>
            </w:r>
          </w:p>
        </w:tc>
        <w:tc>
          <w:tcPr>
            <w:tcW w:w="1547" w:type="dxa"/>
          </w:tcPr>
          <w:p w14:paraId="59C9E99F" w14:textId="09110874" w:rsidR="000862CD" w:rsidRPr="00D2124A" w:rsidRDefault="64E58E75" w:rsidP="000862CD">
            <w:r w:rsidRPr="5EFF67C8">
              <w:rPr>
                <w:color w:val="auto"/>
              </w:rPr>
              <w:t>Have studied c# before</w:t>
            </w:r>
          </w:p>
        </w:tc>
      </w:tr>
    </w:tbl>
    <w:bookmarkEnd w:id="5"/>
    <w:bookmarkEnd w:id="6"/>
    <w:p w14:paraId="4C120D32" w14:textId="00DD82BA" w:rsidR="00BC4DE5" w:rsidRPr="00F650DF" w:rsidRDefault="00F650DF" w:rsidP="00F650DF">
      <w:pPr>
        <w:pStyle w:val="Heading2"/>
        <w:numPr>
          <w:ilvl w:val="0"/>
          <w:numId w:val="17"/>
        </w:numPr>
        <w:rPr>
          <w:rFonts w:asciiTheme="minorHAnsi" w:hAnsiTheme="minorHAnsi"/>
          <w:b/>
          <w:bCs/>
          <w:color w:val="auto"/>
        </w:rPr>
      </w:pPr>
      <w:r w:rsidRPr="00F650DF">
        <w:rPr>
          <w:rFonts w:asciiTheme="minorHAnsi" w:hAnsiTheme="minorHAnsi"/>
          <w:b/>
          <w:bCs/>
          <w:color w:val="auto"/>
        </w:rPr>
        <w:t>CoMMUNICATION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48"/>
        <w:gridCol w:w="3544"/>
      </w:tblGrid>
      <w:tr w:rsidR="00F650DF" w:rsidRPr="00D2124A" w14:paraId="4B5FA8DF" w14:textId="77777777" w:rsidTr="00F650DF">
        <w:tc>
          <w:tcPr>
            <w:tcW w:w="4248" w:type="dxa"/>
          </w:tcPr>
          <w:p w14:paraId="4666D258" w14:textId="144D75FB" w:rsidR="00F650DF" w:rsidRPr="00F650DF" w:rsidRDefault="00F650DF" w:rsidP="0079139E">
            <w:pPr>
              <w:rPr>
                <w:b/>
                <w:bCs/>
                <w:color w:val="auto"/>
              </w:rPr>
            </w:pPr>
            <w:r w:rsidRPr="00F650DF">
              <w:rPr>
                <w:b/>
                <w:bCs/>
                <w:color w:val="auto"/>
              </w:rPr>
              <w:t>Proposed Team meeting date/dates</w:t>
            </w:r>
          </w:p>
        </w:tc>
        <w:tc>
          <w:tcPr>
            <w:tcW w:w="3544" w:type="dxa"/>
          </w:tcPr>
          <w:p w14:paraId="71A04D70" w14:textId="0B732118" w:rsidR="00F650DF" w:rsidRPr="00F650DF" w:rsidRDefault="00F650DF" w:rsidP="0079139E">
            <w:pPr>
              <w:rPr>
                <w:b/>
                <w:bCs/>
                <w:color w:val="auto"/>
              </w:rPr>
            </w:pPr>
            <w:r w:rsidRPr="00F650DF">
              <w:rPr>
                <w:b/>
                <w:bCs/>
                <w:color w:val="auto"/>
              </w:rPr>
              <w:t>Communication Medium</w:t>
            </w:r>
          </w:p>
        </w:tc>
      </w:tr>
      <w:tr w:rsidR="00F650DF" w:rsidRPr="00D2124A" w14:paraId="6656F343" w14:textId="77777777" w:rsidTr="00F650DF">
        <w:tc>
          <w:tcPr>
            <w:tcW w:w="4248" w:type="dxa"/>
          </w:tcPr>
          <w:p w14:paraId="2FDE5193" w14:textId="6A6CE83B" w:rsidR="00F650DF" w:rsidRPr="00D2124A" w:rsidRDefault="00F650DF" w:rsidP="0079139E">
            <w:pPr>
              <w:rPr>
                <w:color w:val="auto"/>
              </w:rPr>
            </w:pPr>
            <w:r>
              <w:rPr>
                <w:color w:val="auto"/>
              </w:rPr>
              <w:t>Regular Communication</w:t>
            </w:r>
          </w:p>
        </w:tc>
        <w:tc>
          <w:tcPr>
            <w:tcW w:w="3544" w:type="dxa"/>
          </w:tcPr>
          <w:p w14:paraId="7EEC30B7" w14:textId="65A369BB" w:rsidR="00F650DF" w:rsidRPr="00D2124A" w:rsidRDefault="00CE1029" w:rsidP="0079139E">
            <w:pPr>
              <w:rPr>
                <w:color w:val="auto"/>
              </w:rPr>
            </w:pPr>
            <w:r>
              <w:rPr>
                <w:color w:val="auto"/>
              </w:rPr>
              <w:t>WhatsAp</w:t>
            </w:r>
            <w:r w:rsidR="00930C11">
              <w:rPr>
                <w:color w:val="auto"/>
              </w:rPr>
              <w:t>p</w:t>
            </w:r>
          </w:p>
        </w:tc>
      </w:tr>
      <w:tr w:rsidR="00F650DF" w:rsidRPr="00D2124A" w14:paraId="0BB4EA80" w14:textId="77777777" w:rsidTr="00F650DF">
        <w:tc>
          <w:tcPr>
            <w:tcW w:w="4248" w:type="dxa"/>
          </w:tcPr>
          <w:p w14:paraId="30BF4F72" w14:textId="2BB6436A" w:rsidR="00CB5B84" w:rsidRPr="002E4463" w:rsidRDefault="00F650DF" w:rsidP="0079139E">
            <w:pPr>
              <w:rPr>
                <w:color w:val="auto"/>
                <w:lang w:eastAsia="zh-CN"/>
              </w:rPr>
            </w:pPr>
            <w:r>
              <w:rPr>
                <w:color w:val="auto"/>
              </w:rPr>
              <w:t>Weekly Team Meeting</w:t>
            </w:r>
            <w:r w:rsidR="00CB5B84">
              <w:rPr>
                <w:rFonts w:hint="eastAsia"/>
                <w:color w:val="auto"/>
                <w:lang w:eastAsia="zh-CN"/>
              </w:rPr>
              <w:t xml:space="preserve"> (Every </w:t>
            </w:r>
            <w:r w:rsidR="00CB5B84">
              <w:rPr>
                <w:color w:val="auto"/>
                <w:lang w:eastAsia="zh-CN"/>
              </w:rPr>
              <w:t>Wednesday</w:t>
            </w:r>
            <w:r w:rsidR="00CB5B84">
              <w:rPr>
                <w:rFonts w:hint="eastAsia"/>
                <w:color w:val="auto"/>
                <w:lang w:eastAsia="zh-CN"/>
              </w:rPr>
              <w:t>)</w:t>
            </w:r>
          </w:p>
        </w:tc>
        <w:tc>
          <w:tcPr>
            <w:tcW w:w="3544" w:type="dxa"/>
          </w:tcPr>
          <w:p w14:paraId="365796CA" w14:textId="47CDAAF0" w:rsidR="00F650DF" w:rsidRPr="00D2124A" w:rsidRDefault="00930C11" w:rsidP="0079139E">
            <w:pPr>
              <w:rPr>
                <w:color w:val="auto"/>
              </w:rPr>
            </w:pPr>
            <w:r>
              <w:rPr>
                <w:color w:val="auto"/>
              </w:rPr>
              <w:t>Face-to-face</w:t>
            </w:r>
          </w:p>
        </w:tc>
      </w:tr>
    </w:tbl>
    <w:p w14:paraId="30DCB58E" w14:textId="77777777" w:rsidR="00F650DF" w:rsidRDefault="00F650DF" w:rsidP="00F650DF"/>
    <w:p w14:paraId="5738D72C" w14:textId="64C744FF" w:rsidR="00130D74" w:rsidRDefault="00130D74" w:rsidP="00F650DF">
      <w:pPr>
        <w:rPr>
          <w:color w:val="auto"/>
        </w:rPr>
      </w:pPr>
      <w:r w:rsidRPr="00130D74">
        <w:rPr>
          <w:color w:val="auto"/>
        </w:rPr>
        <w:t>Also, create a</w:t>
      </w:r>
      <w:r w:rsidR="004A53C2">
        <w:rPr>
          <w:color w:val="auto"/>
        </w:rPr>
        <w:t xml:space="preserve">n online document (using Microsoft Word online, </w:t>
      </w:r>
      <w:r w:rsidR="00512EBF">
        <w:rPr>
          <w:color w:val="auto"/>
        </w:rPr>
        <w:t xml:space="preserve">Google Docs, </w:t>
      </w:r>
      <w:r w:rsidR="003F10DC">
        <w:rPr>
          <w:color w:val="auto"/>
        </w:rPr>
        <w:t>Miro, Lucidspark, etc.)</w:t>
      </w:r>
      <w:r w:rsidR="00C66E41">
        <w:rPr>
          <w:color w:val="auto"/>
        </w:rPr>
        <w:t xml:space="preserve"> </w:t>
      </w:r>
      <w:r w:rsidR="003F52D9">
        <w:rPr>
          <w:color w:val="auto"/>
        </w:rPr>
        <w:t xml:space="preserve">to document all </w:t>
      </w:r>
      <w:r w:rsidR="00C66E41">
        <w:rPr>
          <w:color w:val="auto"/>
        </w:rPr>
        <w:t>the workshop’s discussion</w:t>
      </w:r>
      <w:r w:rsidR="003F10DC">
        <w:rPr>
          <w:color w:val="auto"/>
        </w:rPr>
        <w:t xml:space="preserve"> and share the link here:</w:t>
      </w:r>
    </w:p>
    <w:p w14:paraId="515A6848" w14:textId="77777777" w:rsidR="00C66E41" w:rsidRPr="00130D74" w:rsidRDefault="00C66E41" w:rsidP="00F650DF">
      <w:pPr>
        <w:rPr>
          <w:color w:val="auto"/>
        </w:rPr>
      </w:pPr>
    </w:p>
    <w:p w14:paraId="72C0A06F" w14:textId="0DD746CA" w:rsidR="00D2124A" w:rsidRPr="00A640C0" w:rsidRDefault="00142944" w:rsidP="007255FC">
      <w:pPr>
        <w:rPr>
          <w:color w:val="EE0000"/>
          <w:lang w:val="en-MY"/>
        </w:rPr>
      </w:pPr>
      <w:hyperlink r:id="rId8" w:history="1">
        <w:r w:rsidRPr="00142944">
          <w:rPr>
            <w:rStyle w:val="Hyperlink"/>
            <w:lang w:val="en-MY"/>
          </w:rPr>
          <w:t>ICT30016 Workshop Notes.docx</w:t>
        </w:r>
      </w:hyperlink>
    </w:p>
    <w:sectPr w:rsidR="00D2124A" w:rsidRPr="00A640C0">
      <w:headerReference w:type="default" r:id="rId9"/>
      <w:footerReference w:type="default" r:id="rId10"/>
      <w:headerReference w:type="first" r:id="rId11"/>
      <w:pgSz w:w="12240" w:h="15840"/>
      <w:pgMar w:top="1728" w:right="1800" w:bottom="1440" w:left="180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BFDC81" w14:textId="77777777" w:rsidR="002E2F92" w:rsidRDefault="002E2F92" w:rsidP="00C6554A">
      <w:pPr>
        <w:spacing w:before="0" w:after="0" w:line="240" w:lineRule="auto"/>
      </w:pPr>
      <w:r>
        <w:separator/>
      </w:r>
    </w:p>
  </w:endnote>
  <w:endnote w:type="continuationSeparator" w:id="0">
    <w:p w14:paraId="1329CF2C" w14:textId="77777777" w:rsidR="002E2F92" w:rsidRDefault="002E2F92" w:rsidP="00C6554A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TXinwei">
    <w:altName w:val="华文新魏"/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E1F88E" w14:textId="77777777" w:rsidR="00805D58" w:rsidRDefault="00805D58">
    <w:pPr>
      <w:pStyle w:val="Footer"/>
    </w:pPr>
    <w:r>
      <w:t xml:space="preserve">                                                                                                         Portfolio Ta</w:t>
    </w:r>
    <w:r w:rsidR="00650FA1">
      <w:t>s</w:t>
    </w:r>
    <w:r>
      <w:t>k 1</w:t>
    </w:r>
  </w:p>
  <w:p w14:paraId="37093561" w14:textId="77777777" w:rsidR="00010D0F" w:rsidRDefault="00805D58" w:rsidP="00805D58">
    <w:pPr>
      <w:pStyle w:val="Footer"/>
      <w:jc w:val="center"/>
    </w:pPr>
    <w:r>
      <w:t xml:space="preserve">                                                                                                                                                </w:t>
    </w:r>
    <w:r w:rsidR="00ED7C44">
      <w:t xml:space="preserve">Page </w:t>
    </w:r>
    <w:r w:rsidR="00ED7C44">
      <w:fldChar w:fldCharType="begin"/>
    </w:r>
    <w:r w:rsidR="00ED7C44">
      <w:instrText xml:space="preserve"> PAGE  \* Arabic  \* MERGEFORMAT </w:instrText>
    </w:r>
    <w:r w:rsidR="00ED7C44">
      <w:fldChar w:fldCharType="separate"/>
    </w:r>
    <w:r w:rsidR="002B4294">
      <w:rPr>
        <w:noProof/>
      </w:rPr>
      <w:t>1</w:t>
    </w:r>
    <w:r w:rsidR="00ED7C44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751D11" w14:textId="77777777" w:rsidR="002E2F92" w:rsidRDefault="002E2F92" w:rsidP="00C6554A">
      <w:pPr>
        <w:spacing w:before="0" w:after="0" w:line="240" w:lineRule="auto"/>
      </w:pPr>
      <w:r>
        <w:separator/>
      </w:r>
    </w:p>
  </w:footnote>
  <w:footnote w:type="continuationSeparator" w:id="0">
    <w:p w14:paraId="59D05906" w14:textId="77777777" w:rsidR="002E2F92" w:rsidRDefault="002E2F92" w:rsidP="00C6554A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D19A88" w14:textId="77777777" w:rsidR="0062033A" w:rsidRDefault="0062033A" w:rsidP="0062033A">
    <w:pPr>
      <w:pStyle w:val="Header"/>
      <w:tabs>
        <w:tab w:val="left" w:pos="5247"/>
      </w:tabs>
    </w:pPr>
    <w:r>
      <w:rPr>
        <w:noProof/>
      </w:rPr>
      <w:drawing>
        <wp:inline distT="0" distB="0" distL="0" distR="0" wp14:anchorId="452214BE" wp14:editId="3C6F85DE">
          <wp:extent cx="1097280" cy="548640"/>
          <wp:effectExtent l="0" t="0" r="7620" b="3810"/>
          <wp:docPr id="1565010514" name="Picture 4" descr="A black and red sign with white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65010514" name="Picture 4" descr="A black and red sign with white text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16654" cy="558327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>
      <w:t xml:space="preserve">                                                             </w:t>
    </w:r>
    <w:r w:rsidRPr="0062033A">
      <w:rPr>
        <w:rFonts w:ascii="Calibri" w:hAnsi="Calibri" w:cs="Calibri"/>
        <w:b/>
        <w:bCs/>
        <w:color w:val="auto"/>
      </w:rPr>
      <w:t>ICT30016- ICT Innovation Project</w:t>
    </w:r>
  </w:p>
  <w:p w14:paraId="2E6119CD" w14:textId="457F0AE4" w:rsidR="00D2124A" w:rsidRDefault="00D2124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096272" w14:textId="68C3217C" w:rsidR="00D2124A" w:rsidRDefault="00D2124A" w:rsidP="00D2124A">
    <w:pPr>
      <w:pStyle w:val="Header"/>
      <w:tabs>
        <w:tab w:val="left" w:pos="5247"/>
      </w:tabs>
    </w:pPr>
    <w:r>
      <w:rPr>
        <w:noProof/>
      </w:rPr>
      <w:drawing>
        <wp:inline distT="0" distB="0" distL="0" distR="0" wp14:anchorId="76F80492" wp14:editId="108A5BD9">
          <wp:extent cx="1097280" cy="548640"/>
          <wp:effectExtent l="0" t="0" r="7620" b="3810"/>
          <wp:docPr id="766971358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16654" cy="558327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 w:rsidR="0062033A">
      <w:t xml:space="preserve">                                                             </w:t>
    </w:r>
    <w:r w:rsidRPr="0062033A">
      <w:rPr>
        <w:rFonts w:ascii="Calibri" w:hAnsi="Calibri" w:cs="Calibri"/>
        <w:b/>
        <w:bCs/>
        <w:color w:val="auto"/>
      </w:rPr>
      <w:t>ICT30016</w:t>
    </w:r>
    <w:r w:rsidR="0062033A" w:rsidRPr="0062033A">
      <w:rPr>
        <w:rFonts w:ascii="Calibri" w:hAnsi="Calibri" w:cs="Calibri"/>
        <w:b/>
        <w:bCs/>
        <w:color w:val="auto"/>
      </w:rPr>
      <w:t>- ICT Innovation Project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1E62248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ADA94F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A0E4E5B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B4188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E0C080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B9E193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3A0693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3C8D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87E3E7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9E12A456"/>
    <w:lvl w:ilvl="0">
      <w:start w:val="1"/>
      <w:numFmt w:val="bullet"/>
      <w:pStyle w:val="ListBullet"/>
      <w:lvlText w:val="−"/>
      <w:lvlJc w:val="left"/>
      <w:pPr>
        <w:ind w:left="720" w:hanging="360"/>
      </w:pPr>
      <w:rPr>
        <w:rFonts w:ascii="Century Gothic" w:hAnsi="Century Gothic" w:hint="default"/>
        <w:color w:val="0D0D0D" w:themeColor="text1" w:themeTint="F2"/>
      </w:rPr>
    </w:lvl>
  </w:abstractNum>
  <w:abstractNum w:abstractNumId="10" w15:restartNumberingAfterBreak="0">
    <w:nsid w:val="01122BF4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04572DB1"/>
    <w:multiLevelType w:val="hybridMultilevel"/>
    <w:tmpl w:val="58EE21C0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C846553"/>
    <w:multiLevelType w:val="hybridMultilevel"/>
    <w:tmpl w:val="58EE21C0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D483622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4" w15:restartNumberingAfterBreak="0">
    <w:nsid w:val="0FD4714F"/>
    <w:multiLevelType w:val="hybridMultilevel"/>
    <w:tmpl w:val="58EE21C0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4713F10"/>
    <w:multiLevelType w:val="hybridMultilevel"/>
    <w:tmpl w:val="58EE21C0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8EF563B"/>
    <w:multiLevelType w:val="hybridMultilevel"/>
    <w:tmpl w:val="58EE21C0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164D0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5D0251CC"/>
    <w:multiLevelType w:val="hybridMultilevel"/>
    <w:tmpl w:val="66C62AA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3163397">
    <w:abstractNumId w:val="9"/>
  </w:num>
  <w:num w:numId="2" w16cid:durableId="1336376777">
    <w:abstractNumId w:val="8"/>
  </w:num>
  <w:num w:numId="3" w16cid:durableId="1612279096">
    <w:abstractNumId w:val="8"/>
  </w:num>
  <w:num w:numId="4" w16cid:durableId="1227838373">
    <w:abstractNumId w:val="9"/>
  </w:num>
  <w:num w:numId="5" w16cid:durableId="257179038">
    <w:abstractNumId w:val="17"/>
  </w:num>
  <w:num w:numId="6" w16cid:durableId="1162236887">
    <w:abstractNumId w:val="10"/>
  </w:num>
  <w:num w:numId="7" w16cid:durableId="170805531">
    <w:abstractNumId w:val="13"/>
  </w:num>
  <w:num w:numId="8" w16cid:durableId="599215541">
    <w:abstractNumId w:val="7"/>
  </w:num>
  <w:num w:numId="9" w16cid:durableId="1065376527">
    <w:abstractNumId w:val="6"/>
  </w:num>
  <w:num w:numId="10" w16cid:durableId="426846928">
    <w:abstractNumId w:val="5"/>
  </w:num>
  <w:num w:numId="11" w16cid:durableId="297147188">
    <w:abstractNumId w:val="4"/>
  </w:num>
  <w:num w:numId="12" w16cid:durableId="392121690">
    <w:abstractNumId w:val="3"/>
  </w:num>
  <w:num w:numId="13" w16cid:durableId="297808313">
    <w:abstractNumId w:val="2"/>
  </w:num>
  <w:num w:numId="14" w16cid:durableId="1532450150">
    <w:abstractNumId w:val="1"/>
  </w:num>
  <w:num w:numId="15" w16cid:durableId="1278218150">
    <w:abstractNumId w:val="0"/>
  </w:num>
  <w:num w:numId="16" w16cid:durableId="1078479964">
    <w:abstractNumId w:val="18"/>
  </w:num>
  <w:num w:numId="17" w16cid:durableId="359866623">
    <w:abstractNumId w:val="12"/>
  </w:num>
  <w:num w:numId="18" w16cid:durableId="1886719256">
    <w:abstractNumId w:val="16"/>
  </w:num>
  <w:num w:numId="19" w16cid:durableId="1652636212">
    <w:abstractNumId w:val="14"/>
  </w:num>
  <w:num w:numId="20" w16cid:durableId="813258375">
    <w:abstractNumId w:val="11"/>
  </w:num>
  <w:num w:numId="21" w16cid:durableId="164339100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szQzsTQ0Mza3NLG0tDRS0lEKTi0uzszPAykwqgUAEUx5HCwAAAA="/>
  </w:docVars>
  <w:rsids>
    <w:rsidRoot w:val="00B370DC"/>
    <w:rsid w:val="00010D0F"/>
    <w:rsid w:val="000415CD"/>
    <w:rsid w:val="00044DAD"/>
    <w:rsid w:val="000531E0"/>
    <w:rsid w:val="00057BE7"/>
    <w:rsid w:val="00057CC5"/>
    <w:rsid w:val="00065DDA"/>
    <w:rsid w:val="00067E34"/>
    <w:rsid w:val="00067F65"/>
    <w:rsid w:val="00073014"/>
    <w:rsid w:val="000801C4"/>
    <w:rsid w:val="0008281C"/>
    <w:rsid w:val="00084958"/>
    <w:rsid w:val="00085936"/>
    <w:rsid w:val="000862CD"/>
    <w:rsid w:val="000924A9"/>
    <w:rsid w:val="000A7184"/>
    <w:rsid w:val="000B3720"/>
    <w:rsid w:val="000B39BA"/>
    <w:rsid w:val="000C38B1"/>
    <w:rsid w:val="000D2A8A"/>
    <w:rsid w:val="000D4CC4"/>
    <w:rsid w:val="000E0D56"/>
    <w:rsid w:val="000E2F02"/>
    <w:rsid w:val="000F2B96"/>
    <w:rsid w:val="001015E4"/>
    <w:rsid w:val="00105514"/>
    <w:rsid w:val="0011377E"/>
    <w:rsid w:val="00117EFB"/>
    <w:rsid w:val="00127B55"/>
    <w:rsid w:val="00130D74"/>
    <w:rsid w:val="0013631C"/>
    <w:rsid w:val="00142944"/>
    <w:rsid w:val="0014518A"/>
    <w:rsid w:val="0014628E"/>
    <w:rsid w:val="00160CCF"/>
    <w:rsid w:val="00163C58"/>
    <w:rsid w:val="001645DE"/>
    <w:rsid w:val="0016522A"/>
    <w:rsid w:val="001654F7"/>
    <w:rsid w:val="00172B7F"/>
    <w:rsid w:val="00175A3F"/>
    <w:rsid w:val="001A3AEF"/>
    <w:rsid w:val="001A5626"/>
    <w:rsid w:val="001B5B5F"/>
    <w:rsid w:val="001C02F0"/>
    <w:rsid w:val="001D3F32"/>
    <w:rsid w:val="001D6AE5"/>
    <w:rsid w:val="001E0F12"/>
    <w:rsid w:val="001E44D5"/>
    <w:rsid w:val="001E7788"/>
    <w:rsid w:val="00200D25"/>
    <w:rsid w:val="00220CFA"/>
    <w:rsid w:val="00223001"/>
    <w:rsid w:val="00227714"/>
    <w:rsid w:val="00245369"/>
    <w:rsid w:val="002554CD"/>
    <w:rsid w:val="00266D6F"/>
    <w:rsid w:val="00276DC3"/>
    <w:rsid w:val="002848D1"/>
    <w:rsid w:val="00291828"/>
    <w:rsid w:val="00293B83"/>
    <w:rsid w:val="002A0EAC"/>
    <w:rsid w:val="002B4294"/>
    <w:rsid w:val="002B53D2"/>
    <w:rsid w:val="002D4E9B"/>
    <w:rsid w:val="002D5F68"/>
    <w:rsid w:val="002D74C5"/>
    <w:rsid w:val="002E0792"/>
    <w:rsid w:val="002E1442"/>
    <w:rsid w:val="002E2F92"/>
    <w:rsid w:val="002E3BEF"/>
    <w:rsid w:val="002E4463"/>
    <w:rsid w:val="002E4ECA"/>
    <w:rsid w:val="002E58ED"/>
    <w:rsid w:val="002F10C7"/>
    <w:rsid w:val="002F7E66"/>
    <w:rsid w:val="00301393"/>
    <w:rsid w:val="00302D0E"/>
    <w:rsid w:val="00314E2D"/>
    <w:rsid w:val="0031501A"/>
    <w:rsid w:val="00315C5C"/>
    <w:rsid w:val="00333D0D"/>
    <w:rsid w:val="0033505C"/>
    <w:rsid w:val="003402A0"/>
    <w:rsid w:val="00361C3A"/>
    <w:rsid w:val="0037080C"/>
    <w:rsid w:val="003B1257"/>
    <w:rsid w:val="003D28F5"/>
    <w:rsid w:val="003E14EC"/>
    <w:rsid w:val="003E3C90"/>
    <w:rsid w:val="003E4025"/>
    <w:rsid w:val="003F10DC"/>
    <w:rsid w:val="003F2EA3"/>
    <w:rsid w:val="003F52D9"/>
    <w:rsid w:val="004006C1"/>
    <w:rsid w:val="00402D73"/>
    <w:rsid w:val="00403B35"/>
    <w:rsid w:val="004072EE"/>
    <w:rsid w:val="00411647"/>
    <w:rsid w:val="0041431C"/>
    <w:rsid w:val="00416242"/>
    <w:rsid w:val="00416A50"/>
    <w:rsid w:val="00424EE6"/>
    <w:rsid w:val="00461D6D"/>
    <w:rsid w:val="00462B54"/>
    <w:rsid w:val="0046572C"/>
    <w:rsid w:val="004704EE"/>
    <w:rsid w:val="00471785"/>
    <w:rsid w:val="00473133"/>
    <w:rsid w:val="004747EC"/>
    <w:rsid w:val="00486661"/>
    <w:rsid w:val="00494362"/>
    <w:rsid w:val="00495748"/>
    <w:rsid w:val="00495780"/>
    <w:rsid w:val="00496ADE"/>
    <w:rsid w:val="004A53C2"/>
    <w:rsid w:val="004B1E26"/>
    <w:rsid w:val="004B3957"/>
    <w:rsid w:val="004C049F"/>
    <w:rsid w:val="004C4F3D"/>
    <w:rsid w:val="004D4F37"/>
    <w:rsid w:val="004E0C47"/>
    <w:rsid w:val="004E3D36"/>
    <w:rsid w:val="004E75D2"/>
    <w:rsid w:val="004F357F"/>
    <w:rsid w:val="004F48DC"/>
    <w:rsid w:val="004F4CDA"/>
    <w:rsid w:val="005000E2"/>
    <w:rsid w:val="00504B38"/>
    <w:rsid w:val="00512EBF"/>
    <w:rsid w:val="00523F16"/>
    <w:rsid w:val="005269CE"/>
    <w:rsid w:val="005372DF"/>
    <w:rsid w:val="00537666"/>
    <w:rsid w:val="005443FC"/>
    <w:rsid w:val="00544434"/>
    <w:rsid w:val="00546597"/>
    <w:rsid w:val="00552349"/>
    <w:rsid w:val="00557C6A"/>
    <w:rsid w:val="0056361B"/>
    <w:rsid w:val="00563FFC"/>
    <w:rsid w:val="00565A3D"/>
    <w:rsid w:val="00571B46"/>
    <w:rsid w:val="00593F9A"/>
    <w:rsid w:val="005951DA"/>
    <w:rsid w:val="005A53FA"/>
    <w:rsid w:val="005C1775"/>
    <w:rsid w:val="005C74E2"/>
    <w:rsid w:val="005D3D5C"/>
    <w:rsid w:val="005E4A29"/>
    <w:rsid w:val="005E76EE"/>
    <w:rsid w:val="005F0739"/>
    <w:rsid w:val="005F5C1B"/>
    <w:rsid w:val="00600EFA"/>
    <w:rsid w:val="00603488"/>
    <w:rsid w:val="00615A27"/>
    <w:rsid w:val="0062033A"/>
    <w:rsid w:val="00624448"/>
    <w:rsid w:val="00625791"/>
    <w:rsid w:val="00625794"/>
    <w:rsid w:val="006351B8"/>
    <w:rsid w:val="00636535"/>
    <w:rsid w:val="00640A19"/>
    <w:rsid w:val="00650FA1"/>
    <w:rsid w:val="006512C2"/>
    <w:rsid w:val="00653288"/>
    <w:rsid w:val="00654E52"/>
    <w:rsid w:val="00670F4C"/>
    <w:rsid w:val="00677A2F"/>
    <w:rsid w:val="006A01FF"/>
    <w:rsid w:val="006A3CE7"/>
    <w:rsid w:val="006B5B44"/>
    <w:rsid w:val="006B7A79"/>
    <w:rsid w:val="006D4695"/>
    <w:rsid w:val="006E23C9"/>
    <w:rsid w:val="006E4398"/>
    <w:rsid w:val="006E4414"/>
    <w:rsid w:val="006F2D93"/>
    <w:rsid w:val="006F377D"/>
    <w:rsid w:val="006F584E"/>
    <w:rsid w:val="00701D30"/>
    <w:rsid w:val="00706955"/>
    <w:rsid w:val="007255FC"/>
    <w:rsid w:val="00725DE1"/>
    <w:rsid w:val="00727E11"/>
    <w:rsid w:val="00733592"/>
    <w:rsid w:val="00737370"/>
    <w:rsid w:val="007430E1"/>
    <w:rsid w:val="007443A3"/>
    <w:rsid w:val="0074529B"/>
    <w:rsid w:val="007453BC"/>
    <w:rsid w:val="00747433"/>
    <w:rsid w:val="0077438C"/>
    <w:rsid w:val="007844CF"/>
    <w:rsid w:val="0079139E"/>
    <w:rsid w:val="007A2B32"/>
    <w:rsid w:val="007A3C00"/>
    <w:rsid w:val="007A41E3"/>
    <w:rsid w:val="007A73B8"/>
    <w:rsid w:val="007B23B4"/>
    <w:rsid w:val="007C1999"/>
    <w:rsid w:val="007C476B"/>
    <w:rsid w:val="007D3E42"/>
    <w:rsid w:val="007D5AC5"/>
    <w:rsid w:val="007F152A"/>
    <w:rsid w:val="007F1E0E"/>
    <w:rsid w:val="007F6066"/>
    <w:rsid w:val="00805A55"/>
    <w:rsid w:val="00805D58"/>
    <w:rsid w:val="00814432"/>
    <w:rsid w:val="00821ACD"/>
    <w:rsid w:val="00822534"/>
    <w:rsid w:val="00827978"/>
    <w:rsid w:val="0085125D"/>
    <w:rsid w:val="0086199A"/>
    <w:rsid w:val="00874318"/>
    <w:rsid w:val="0088556D"/>
    <w:rsid w:val="00891349"/>
    <w:rsid w:val="0089654E"/>
    <w:rsid w:val="008A35B7"/>
    <w:rsid w:val="008B463A"/>
    <w:rsid w:val="008B69BC"/>
    <w:rsid w:val="008C7C70"/>
    <w:rsid w:val="008E7681"/>
    <w:rsid w:val="00901B5D"/>
    <w:rsid w:val="00902721"/>
    <w:rsid w:val="00915605"/>
    <w:rsid w:val="00930765"/>
    <w:rsid w:val="00930C11"/>
    <w:rsid w:val="009374B7"/>
    <w:rsid w:val="00942D25"/>
    <w:rsid w:val="0094767B"/>
    <w:rsid w:val="009643A2"/>
    <w:rsid w:val="00967F67"/>
    <w:rsid w:val="00983F6B"/>
    <w:rsid w:val="0098727B"/>
    <w:rsid w:val="00987BBB"/>
    <w:rsid w:val="00997CA8"/>
    <w:rsid w:val="009A2200"/>
    <w:rsid w:val="009A44C1"/>
    <w:rsid w:val="009A73E2"/>
    <w:rsid w:val="009C3231"/>
    <w:rsid w:val="009C34D7"/>
    <w:rsid w:val="009C5719"/>
    <w:rsid w:val="009C645E"/>
    <w:rsid w:val="009D2445"/>
    <w:rsid w:val="009D5385"/>
    <w:rsid w:val="009D53D6"/>
    <w:rsid w:val="009D5808"/>
    <w:rsid w:val="009D61CD"/>
    <w:rsid w:val="009E434E"/>
    <w:rsid w:val="009E4FD3"/>
    <w:rsid w:val="009F05DE"/>
    <w:rsid w:val="009F73B1"/>
    <w:rsid w:val="009F74BF"/>
    <w:rsid w:val="00A00744"/>
    <w:rsid w:val="00A018BE"/>
    <w:rsid w:val="00A03BB7"/>
    <w:rsid w:val="00A3234F"/>
    <w:rsid w:val="00A371F6"/>
    <w:rsid w:val="00A4288C"/>
    <w:rsid w:val="00A47F0C"/>
    <w:rsid w:val="00A528ED"/>
    <w:rsid w:val="00A534E6"/>
    <w:rsid w:val="00A57141"/>
    <w:rsid w:val="00A63C46"/>
    <w:rsid w:val="00A640C0"/>
    <w:rsid w:val="00A64119"/>
    <w:rsid w:val="00A6461C"/>
    <w:rsid w:val="00A67645"/>
    <w:rsid w:val="00A75487"/>
    <w:rsid w:val="00A94CAE"/>
    <w:rsid w:val="00A95173"/>
    <w:rsid w:val="00AA6E17"/>
    <w:rsid w:val="00AB0A8F"/>
    <w:rsid w:val="00AD1A72"/>
    <w:rsid w:val="00AD5E8C"/>
    <w:rsid w:val="00AD6EAF"/>
    <w:rsid w:val="00AE5AD0"/>
    <w:rsid w:val="00B055C2"/>
    <w:rsid w:val="00B13217"/>
    <w:rsid w:val="00B174E7"/>
    <w:rsid w:val="00B25653"/>
    <w:rsid w:val="00B25B4A"/>
    <w:rsid w:val="00B34CE7"/>
    <w:rsid w:val="00B370DC"/>
    <w:rsid w:val="00B457E9"/>
    <w:rsid w:val="00B4715E"/>
    <w:rsid w:val="00B47A0E"/>
    <w:rsid w:val="00B52674"/>
    <w:rsid w:val="00B5278D"/>
    <w:rsid w:val="00B54FAA"/>
    <w:rsid w:val="00B60E06"/>
    <w:rsid w:val="00B67DB8"/>
    <w:rsid w:val="00B74008"/>
    <w:rsid w:val="00B85EF0"/>
    <w:rsid w:val="00B94F7F"/>
    <w:rsid w:val="00B975F9"/>
    <w:rsid w:val="00BA1AF1"/>
    <w:rsid w:val="00BB41FF"/>
    <w:rsid w:val="00BC236A"/>
    <w:rsid w:val="00BC4DE5"/>
    <w:rsid w:val="00BC619C"/>
    <w:rsid w:val="00BD2B75"/>
    <w:rsid w:val="00BD35E8"/>
    <w:rsid w:val="00BE1E61"/>
    <w:rsid w:val="00BE2CFE"/>
    <w:rsid w:val="00BF4DCC"/>
    <w:rsid w:val="00C06279"/>
    <w:rsid w:val="00C0737D"/>
    <w:rsid w:val="00C124A4"/>
    <w:rsid w:val="00C306E2"/>
    <w:rsid w:val="00C5314A"/>
    <w:rsid w:val="00C6393B"/>
    <w:rsid w:val="00C646CB"/>
    <w:rsid w:val="00C6554A"/>
    <w:rsid w:val="00C66E41"/>
    <w:rsid w:val="00C72235"/>
    <w:rsid w:val="00C758E5"/>
    <w:rsid w:val="00C829DE"/>
    <w:rsid w:val="00C85470"/>
    <w:rsid w:val="00C876DD"/>
    <w:rsid w:val="00CB5B84"/>
    <w:rsid w:val="00CC6C49"/>
    <w:rsid w:val="00CD107C"/>
    <w:rsid w:val="00CD410E"/>
    <w:rsid w:val="00CD5E48"/>
    <w:rsid w:val="00CE1029"/>
    <w:rsid w:val="00CE6E3A"/>
    <w:rsid w:val="00CF6E36"/>
    <w:rsid w:val="00CF7517"/>
    <w:rsid w:val="00D1528B"/>
    <w:rsid w:val="00D17B22"/>
    <w:rsid w:val="00D20D6D"/>
    <w:rsid w:val="00D2124A"/>
    <w:rsid w:val="00D30F65"/>
    <w:rsid w:val="00D31347"/>
    <w:rsid w:val="00D34962"/>
    <w:rsid w:val="00D42396"/>
    <w:rsid w:val="00D42CCF"/>
    <w:rsid w:val="00D457A7"/>
    <w:rsid w:val="00D469F6"/>
    <w:rsid w:val="00D475E8"/>
    <w:rsid w:val="00D50C60"/>
    <w:rsid w:val="00D611B6"/>
    <w:rsid w:val="00D66A70"/>
    <w:rsid w:val="00D758BD"/>
    <w:rsid w:val="00D94AD6"/>
    <w:rsid w:val="00DA096C"/>
    <w:rsid w:val="00DD3593"/>
    <w:rsid w:val="00DD3A34"/>
    <w:rsid w:val="00DD6F9B"/>
    <w:rsid w:val="00DF69CC"/>
    <w:rsid w:val="00E017C3"/>
    <w:rsid w:val="00E12C7C"/>
    <w:rsid w:val="00E23DB9"/>
    <w:rsid w:val="00E24040"/>
    <w:rsid w:val="00E25810"/>
    <w:rsid w:val="00E35990"/>
    <w:rsid w:val="00E42DA8"/>
    <w:rsid w:val="00E714BC"/>
    <w:rsid w:val="00E72D47"/>
    <w:rsid w:val="00E7691A"/>
    <w:rsid w:val="00E92655"/>
    <w:rsid w:val="00E92BFA"/>
    <w:rsid w:val="00E933FF"/>
    <w:rsid w:val="00EB11AA"/>
    <w:rsid w:val="00EB23A2"/>
    <w:rsid w:val="00EB333F"/>
    <w:rsid w:val="00EB561C"/>
    <w:rsid w:val="00ED0555"/>
    <w:rsid w:val="00ED3978"/>
    <w:rsid w:val="00ED39DA"/>
    <w:rsid w:val="00ED7C44"/>
    <w:rsid w:val="00EE5560"/>
    <w:rsid w:val="00F01755"/>
    <w:rsid w:val="00F02333"/>
    <w:rsid w:val="00F07492"/>
    <w:rsid w:val="00F109B1"/>
    <w:rsid w:val="00F269CD"/>
    <w:rsid w:val="00F54037"/>
    <w:rsid w:val="00F650DF"/>
    <w:rsid w:val="00F67258"/>
    <w:rsid w:val="00F70D84"/>
    <w:rsid w:val="00F74767"/>
    <w:rsid w:val="00FC69A5"/>
    <w:rsid w:val="00FD69B3"/>
    <w:rsid w:val="00FE385D"/>
    <w:rsid w:val="015E2015"/>
    <w:rsid w:val="01BAB28A"/>
    <w:rsid w:val="03152458"/>
    <w:rsid w:val="036E0E5F"/>
    <w:rsid w:val="03BB2A5E"/>
    <w:rsid w:val="054359E0"/>
    <w:rsid w:val="07BDB6D6"/>
    <w:rsid w:val="091DEAEB"/>
    <w:rsid w:val="095BD1AA"/>
    <w:rsid w:val="0B5A507C"/>
    <w:rsid w:val="0D845677"/>
    <w:rsid w:val="0F1FE026"/>
    <w:rsid w:val="152D68C4"/>
    <w:rsid w:val="15801F12"/>
    <w:rsid w:val="1722B899"/>
    <w:rsid w:val="1770F071"/>
    <w:rsid w:val="19B6BCD0"/>
    <w:rsid w:val="1E9795B5"/>
    <w:rsid w:val="20791971"/>
    <w:rsid w:val="20803514"/>
    <w:rsid w:val="21099D79"/>
    <w:rsid w:val="213453A9"/>
    <w:rsid w:val="23238F06"/>
    <w:rsid w:val="2355320C"/>
    <w:rsid w:val="27558007"/>
    <w:rsid w:val="2A06B095"/>
    <w:rsid w:val="2C02635F"/>
    <w:rsid w:val="2C0B1B16"/>
    <w:rsid w:val="2D019D0A"/>
    <w:rsid w:val="30BD0CFF"/>
    <w:rsid w:val="3C97D74C"/>
    <w:rsid w:val="42BB09DE"/>
    <w:rsid w:val="4598E617"/>
    <w:rsid w:val="45E3D449"/>
    <w:rsid w:val="462AF498"/>
    <w:rsid w:val="47696A72"/>
    <w:rsid w:val="490C7678"/>
    <w:rsid w:val="4B3FA899"/>
    <w:rsid w:val="4D2DAE7E"/>
    <w:rsid w:val="4FB1A5FE"/>
    <w:rsid w:val="5023691B"/>
    <w:rsid w:val="507BF1CE"/>
    <w:rsid w:val="50F77CCF"/>
    <w:rsid w:val="52FB2E25"/>
    <w:rsid w:val="53B0D6E3"/>
    <w:rsid w:val="54BED3C6"/>
    <w:rsid w:val="55BE5744"/>
    <w:rsid w:val="5B680B9C"/>
    <w:rsid w:val="5EFF67C8"/>
    <w:rsid w:val="601D1BE3"/>
    <w:rsid w:val="6195D8DA"/>
    <w:rsid w:val="64E58E75"/>
    <w:rsid w:val="657AADB0"/>
    <w:rsid w:val="6A9AFC7F"/>
    <w:rsid w:val="6A9EC6E4"/>
    <w:rsid w:val="6D16341E"/>
    <w:rsid w:val="6F7777EA"/>
    <w:rsid w:val="70175244"/>
    <w:rsid w:val="76DBFD04"/>
    <w:rsid w:val="7D5C61E8"/>
    <w:rsid w:val="7DDDDBE5"/>
    <w:rsid w:val="7F01C757"/>
    <w:rsid w:val="7FB7BB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B2C7DA1"/>
  <w15:chartTrackingRefBased/>
  <w15:docId w15:val="{2CE8DC74-1DCD-4847-A5B9-2F0A9E956D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SimSun" w:hAnsiTheme="minorHAnsi" w:cstheme="minorBidi"/>
        <w:color w:val="595959" w:themeColor="text1" w:themeTint="A6"/>
        <w:sz w:val="22"/>
        <w:szCs w:val="22"/>
        <w:lang w:val="en-US" w:eastAsia="en-US" w:bidi="ar-SA"/>
      </w:rPr>
    </w:rPrDefault>
    <w:pPrDefault>
      <w:pPr>
        <w:spacing w:before="120" w:after="20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0" w:unhideWhenUsed="1" w:qFormat="1"/>
    <w:lsdException w:name="List Number" w:semiHidden="1" w:uiPriority="1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2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3D0D"/>
  </w:style>
  <w:style w:type="paragraph" w:styleId="Heading1">
    <w:name w:val="heading 1"/>
    <w:basedOn w:val="Normal"/>
    <w:next w:val="Normal"/>
    <w:link w:val="Heading1Char"/>
    <w:uiPriority w:val="9"/>
    <w:qFormat/>
    <w:rsid w:val="00333D0D"/>
    <w:pPr>
      <w:keepNext/>
      <w:keepLines/>
      <w:spacing w:before="600" w:after="60"/>
      <w:contextualSpacing/>
      <w:outlineLvl w:val="0"/>
    </w:pPr>
    <w:rPr>
      <w:rFonts w:asciiTheme="majorHAnsi" w:eastAsiaTheme="majorEastAsia" w:hAnsiTheme="majorHAnsi" w:cstheme="majorBidi"/>
      <w:color w:val="007789" w:themeColor="accent1" w:themeShade="BF"/>
      <w:sz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33D0D"/>
    <w:pPr>
      <w:keepNext/>
      <w:keepLines/>
      <w:spacing w:before="240" w:after="0"/>
      <w:contextualSpacing/>
      <w:outlineLvl w:val="1"/>
    </w:pPr>
    <w:rPr>
      <w:rFonts w:asciiTheme="majorHAnsi" w:eastAsiaTheme="majorEastAsia" w:hAnsiTheme="majorHAnsi" w:cstheme="majorBidi"/>
      <w:caps/>
      <w:color w:val="007789" w:themeColor="accent1" w:themeShade="BF"/>
      <w:sz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54C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04F5B" w:themeColor="accent1" w:themeShade="7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54CD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04F5B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54C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04F5B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54CD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54CD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3D0D"/>
    <w:rPr>
      <w:rFonts w:asciiTheme="majorHAnsi" w:eastAsiaTheme="majorEastAsia" w:hAnsiTheme="majorHAnsi" w:cstheme="majorBidi"/>
      <w:color w:val="007789" w:themeColor="accent1" w:themeShade="BF"/>
      <w:sz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33D0D"/>
    <w:rPr>
      <w:rFonts w:asciiTheme="majorHAnsi" w:eastAsiaTheme="majorEastAsia" w:hAnsiTheme="majorHAnsi" w:cstheme="majorBidi"/>
      <w:caps/>
      <w:color w:val="007789" w:themeColor="accent1" w:themeShade="BF"/>
      <w:sz w:val="24"/>
    </w:rPr>
  </w:style>
  <w:style w:type="paragraph" w:customStyle="1" w:styleId="ContactInfo">
    <w:name w:val="Contact Info"/>
    <w:basedOn w:val="Normal"/>
    <w:uiPriority w:val="4"/>
    <w:qFormat/>
    <w:rsid w:val="00C6554A"/>
    <w:pPr>
      <w:spacing w:before="0" w:after="0"/>
      <w:jc w:val="center"/>
    </w:pPr>
  </w:style>
  <w:style w:type="paragraph" w:styleId="ListBullet">
    <w:name w:val="List Bullet"/>
    <w:basedOn w:val="Normal"/>
    <w:uiPriority w:val="10"/>
    <w:unhideWhenUsed/>
    <w:qFormat/>
    <w:rsid w:val="00C6554A"/>
    <w:pPr>
      <w:numPr>
        <w:numId w:val="4"/>
      </w:numPr>
    </w:pPr>
  </w:style>
  <w:style w:type="paragraph" w:styleId="Title">
    <w:name w:val="Title"/>
    <w:basedOn w:val="Normal"/>
    <w:link w:val="TitleChar"/>
    <w:uiPriority w:val="2"/>
    <w:unhideWhenUsed/>
    <w:qFormat/>
    <w:rsid w:val="00333D0D"/>
    <w:pPr>
      <w:spacing w:before="480" w:after="40" w:line="240" w:lineRule="auto"/>
      <w:contextualSpacing/>
      <w:jc w:val="center"/>
    </w:pPr>
    <w:rPr>
      <w:rFonts w:asciiTheme="majorHAnsi" w:eastAsiaTheme="majorEastAsia" w:hAnsiTheme="majorHAnsi" w:cstheme="majorBidi"/>
      <w:color w:val="007789" w:themeColor="accent1" w:themeShade="BF"/>
      <w:kern w:val="28"/>
      <w:sz w:val="60"/>
    </w:rPr>
  </w:style>
  <w:style w:type="character" w:customStyle="1" w:styleId="TitleChar">
    <w:name w:val="Title Char"/>
    <w:basedOn w:val="DefaultParagraphFont"/>
    <w:link w:val="Title"/>
    <w:uiPriority w:val="2"/>
    <w:rsid w:val="00333D0D"/>
    <w:rPr>
      <w:rFonts w:asciiTheme="majorHAnsi" w:eastAsiaTheme="majorEastAsia" w:hAnsiTheme="majorHAnsi" w:cstheme="majorBidi"/>
      <w:color w:val="007789" w:themeColor="accent1" w:themeShade="BF"/>
      <w:kern w:val="28"/>
      <w:sz w:val="60"/>
    </w:rPr>
  </w:style>
  <w:style w:type="paragraph" w:styleId="Subtitle">
    <w:name w:val="Subtitle"/>
    <w:basedOn w:val="Normal"/>
    <w:link w:val="SubtitleChar"/>
    <w:uiPriority w:val="3"/>
    <w:unhideWhenUsed/>
    <w:qFormat/>
    <w:rsid w:val="00333D0D"/>
    <w:pPr>
      <w:numPr>
        <w:ilvl w:val="1"/>
      </w:numPr>
      <w:spacing w:before="0" w:after="480"/>
      <w:contextualSpacing/>
      <w:jc w:val="center"/>
    </w:pPr>
    <w:rPr>
      <w:rFonts w:asciiTheme="majorHAnsi" w:eastAsiaTheme="majorEastAsia" w:hAnsiTheme="majorHAnsi" w:cstheme="majorBidi"/>
      <w:caps/>
      <w:sz w:val="26"/>
    </w:rPr>
  </w:style>
  <w:style w:type="character" w:customStyle="1" w:styleId="SubtitleChar">
    <w:name w:val="Subtitle Char"/>
    <w:basedOn w:val="DefaultParagraphFont"/>
    <w:link w:val="Subtitle"/>
    <w:uiPriority w:val="3"/>
    <w:rsid w:val="00333D0D"/>
    <w:rPr>
      <w:rFonts w:asciiTheme="majorHAnsi" w:eastAsiaTheme="majorEastAsia" w:hAnsiTheme="majorHAnsi" w:cstheme="majorBidi"/>
      <w:caps/>
      <w:sz w:val="26"/>
    </w:rPr>
  </w:style>
  <w:style w:type="paragraph" w:styleId="Footer">
    <w:name w:val="footer"/>
    <w:basedOn w:val="Normal"/>
    <w:link w:val="FooterChar"/>
    <w:uiPriority w:val="99"/>
    <w:unhideWhenUsed/>
    <w:rsid w:val="00C6554A"/>
    <w:pPr>
      <w:spacing w:before="0" w:after="0" w:line="240" w:lineRule="auto"/>
      <w:jc w:val="right"/>
    </w:pPr>
    <w:rPr>
      <w:caps/>
    </w:rPr>
  </w:style>
  <w:style w:type="character" w:customStyle="1" w:styleId="FooterChar">
    <w:name w:val="Footer Char"/>
    <w:basedOn w:val="DefaultParagraphFont"/>
    <w:link w:val="Footer"/>
    <w:uiPriority w:val="99"/>
    <w:rsid w:val="00C6554A"/>
    <w:rPr>
      <w:caps/>
    </w:rPr>
  </w:style>
  <w:style w:type="paragraph" w:customStyle="1" w:styleId="Photo">
    <w:name w:val="Photo"/>
    <w:basedOn w:val="Normal"/>
    <w:uiPriority w:val="1"/>
    <w:qFormat/>
    <w:rsid w:val="00C6554A"/>
    <w:pPr>
      <w:spacing w:before="0" w:after="0" w:line="240" w:lineRule="auto"/>
      <w:jc w:val="center"/>
    </w:pPr>
  </w:style>
  <w:style w:type="paragraph" w:styleId="Header">
    <w:name w:val="header"/>
    <w:basedOn w:val="Normal"/>
    <w:link w:val="HeaderChar"/>
    <w:uiPriority w:val="99"/>
    <w:unhideWhenUsed/>
    <w:rsid w:val="00C6554A"/>
    <w:pPr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554A"/>
    <w:rPr>
      <w:color w:val="595959" w:themeColor="text1" w:themeTint="A6"/>
      <w:sz w:val="20"/>
      <w:szCs w:val="20"/>
      <w:lang w:eastAsia="ja-JP"/>
    </w:rPr>
  </w:style>
  <w:style w:type="paragraph" w:styleId="ListNumber">
    <w:name w:val="List Number"/>
    <w:basedOn w:val="Normal"/>
    <w:uiPriority w:val="11"/>
    <w:unhideWhenUsed/>
    <w:qFormat/>
    <w:rsid w:val="00C6554A"/>
    <w:pPr>
      <w:numPr>
        <w:numId w:val="3"/>
      </w:numPr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C6554A"/>
    <w:rPr>
      <w:rFonts w:asciiTheme="majorHAnsi" w:eastAsiaTheme="majorEastAsia" w:hAnsiTheme="majorHAnsi" w:cstheme="majorBidi"/>
      <w:color w:val="004F5B" w:themeColor="accent1" w:themeShade="7F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554A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554A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C6554A"/>
    <w:rPr>
      <w:i/>
      <w:iCs/>
      <w:color w:val="007789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C6554A"/>
    <w:pPr>
      <w:pBdr>
        <w:top w:val="single" w:sz="4" w:space="10" w:color="007789" w:themeColor="accent1" w:themeShade="BF"/>
        <w:bottom w:val="single" w:sz="4" w:space="10" w:color="007789" w:themeColor="accent1" w:themeShade="BF"/>
      </w:pBdr>
      <w:spacing w:before="360" w:after="360"/>
      <w:ind w:left="864" w:right="864"/>
      <w:jc w:val="center"/>
    </w:pPr>
    <w:rPr>
      <w:i/>
      <w:iCs/>
      <w:color w:val="007789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C6554A"/>
    <w:rPr>
      <w:i/>
      <w:iCs/>
      <w:color w:val="007789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C6554A"/>
    <w:rPr>
      <w:b/>
      <w:bCs/>
      <w:caps w:val="0"/>
      <w:smallCaps/>
      <w:color w:val="007789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6554A"/>
    <w:pPr>
      <w:spacing w:before="0" w:line="240" w:lineRule="auto"/>
    </w:pPr>
    <w:rPr>
      <w:i/>
      <w:iCs/>
      <w:color w:val="4E5B6F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6554A"/>
    <w:pPr>
      <w:spacing w:before="0" w:after="0" w:line="240" w:lineRule="auto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554A"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rsid w:val="00C6554A"/>
    <w:pPr>
      <w:pBdr>
        <w:top w:val="single" w:sz="2" w:space="10" w:color="007789" w:themeColor="accent1" w:themeShade="BF"/>
        <w:left w:val="single" w:sz="2" w:space="10" w:color="007789" w:themeColor="accent1" w:themeShade="BF"/>
        <w:bottom w:val="single" w:sz="2" w:space="10" w:color="007789" w:themeColor="accent1" w:themeShade="BF"/>
        <w:right w:val="single" w:sz="2" w:space="10" w:color="007789" w:themeColor="accent1" w:themeShade="BF"/>
      </w:pBdr>
      <w:ind w:left="1152" w:right="1152"/>
    </w:pPr>
    <w:rPr>
      <w:rFonts w:eastAsiaTheme="minorEastAsia"/>
      <w:i/>
      <w:iCs/>
      <w:color w:val="007789" w:themeColor="accent1" w:themeShade="BF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C6554A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C6554A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C6554A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C6554A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C6554A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6554A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6554A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6554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6554A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C6554A"/>
    <w:pPr>
      <w:spacing w:before="0" w:after="0" w:line="240" w:lineRule="auto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C6554A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C6554A"/>
    <w:pPr>
      <w:spacing w:before="0" w:after="0"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C6554A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C6554A"/>
    <w:pPr>
      <w:spacing w:before="0" w:after="0" w:line="240" w:lineRule="auto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C6554A"/>
    <w:rPr>
      <w:color w:val="007789" w:themeColor="accent1" w:themeShade="BF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6554A"/>
    <w:pPr>
      <w:spacing w:before="0" w:after="0"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6554A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C6554A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C6554A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6554A"/>
    <w:pPr>
      <w:spacing w:before="0" w:after="0"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6554A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C6554A"/>
    <w:rPr>
      <w:rFonts w:ascii="Consolas" w:hAnsi="Consolas"/>
      <w:sz w:val="22"/>
      <w:szCs w:val="20"/>
    </w:rPr>
  </w:style>
  <w:style w:type="character" w:styleId="Hyperlink">
    <w:name w:val="Hyperlink"/>
    <w:basedOn w:val="DefaultParagraphFont"/>
    <w:uiPriority w:val="99"/>
    <w:unhideWhenUsed/>
    <w:rsid w:val="00C6554A"/>
    <w:rPr>
      <w:color w:val="835D00" w:themeColor="accent3" w:themeShade="80"/>
      <w:u w:val="single"/>
    </w:rPr>
  </w:style>
  <w:style w:type="paragraph" w:styleId="MacroText">
    <w:name w:val="macro"/>
    <w:link w:val="MacroTextChar"/>
    <w:uiPriority w:val="99"/>
    <w:semiHidden/>
    <w:unhideWhenUsed/>
    <w:rsid w:val="00C6554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C6554A"/>
    <w:rPr>
      <w:rFonts w:ascii="Consolas" w:hAnsi="Consolas"/>
      <w:szCs w:val="20"/>
    </w:rPr>
  </w:style>
  <w:style w:type="character" w:styleId="PlaceholderText">
    <w:name w:val="Placeholder Text"/>
    <w:basedOn w:val="DefaultParagraphFont"/>
    <w:uiPriority w:val="99"/>
    <w:semiHidden/>
    <w:rsid w:val="00C6554A"/>
    <w:rPr>
      <w:color w:val="595959" w:themeColor="text1" w:themeTint="A6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C6554A"/>
    <w:pPr>
      <w:spacing w:before="0" w:after="0" w:line="240" w:lineRule="auto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C6554A"/>
    <w:rPr>
      <w:rFonts w:ascii="Consolas" w:hAnsi="Consolas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54CD"/>
    <w:rPr>
      <w:rFonts w:asciiTheme="majorHAnsi" w:eastAsiaTheme="majorEastAsia" w:hAnsiTheme="majorHAnsi" w:cstheme="majorBidi"/>
      <w:i/>
      <w:iCs/>
      <w:color w:val="004F5B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54CD"/>
    <w:rPr>
      <w:rFonts w:asciiTheme="majorHAnsi" w:eastAsiaTheme="majorEastAsia" w:hAnsiTheme="majorHAnsi" w:cstheme="majorBidi"/>
      <w:color w:val="004F5B" w:themeColor="accent1" w:themeShade="7F"/>
    </w:rPr>
  </w:style>
  <w:style w:type="table" w:styleId="TableGrid">
    <w:name w:val="Table Grid"/>
    <w:basedOn w:val="TableNormal"/>
    <w:uiPriority w:val="39"/>
    <w:rsid w:val="00B370DC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E7004CF66524D8096D2571B49637CE5">
    <w:name w:val="AE7004CF66524D8096D2571B49637CE5"/>
    <w:rsid w:val="00C85470"/>
    <w:pPr>
      <w:spacing w:before="0" w:after="160" w:line="259" w:lineRule="auto"/>
    </w:pPr>
    <w:rPr>
      <w:rFonts w:eastAsiaTheme="minorEastAsia"/>
      <w:color w:val="auto"/>
      <w:lang w:val="en-AU" w:eastAsia="en-AU"/>
    </w:rPr>
  </w:style>
  <w:style w:type="paragraph" w:styleId="ListParagraph">
    <w:name w:val="List Paragraph"/>
    <w:basedOn w:val="Normal"/>
    <w:uiPriority w:val="34"/>
    <w:qFormat/>
    <w:rsid w:val="00C85470"/>
    <w:pPr>
      <w:spacing w:after="120" w:line="360" w:lineRule="auto"/>
      <w:ind w:left="720"/>
      <w:contextualSpacing/>
    </w:pPr>
    <w:rPr>
      <w:rFonts w:ascii="Arial Narrow" w:hAnsi="Arial Narrow"/>
      <w:color w:val="7F7F7F" w:themeColor="text1" w:themeTint="80"/>
      <w:sz w:val="24"/>
      <w:szCs w:val="24"/>
      <w:lang w:eastAsia="ja-JP"/>
    </w:rPr>
  </w:style>
  <w:style w:type="table" w:customStyle="1" w:styleId="TableGrid1">
    <w:name w:val="Table Grid1"/>
    <w:basedOn w:val="TableNormal"/>
    <w:next w:val="TableGrid"/>
    <w:uiPriority w:val="59"/>
    <w:rsid w:val="00F650DF"/>
    <w:pPr>
      <w:spacing w:before="0" w:after="0" w:line="240" w:lineRule="auto"/>
    </w:pPr>
    <w:rPr>
      <w:color w:val="auto"/>
      <w:lang w:val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057CC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4979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winburnesarawak-my.sharepoint.com/:w:/r/personal/104392138_students_swinburne_edu_my/Documents/ICT30016%20%20Workshop%20Notes.docx?d=wf29154f0201a484fafd8b975278552af&amp;csf=1&amp;web=1&amp;e=e3P7LZ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kan0014\AppData\Roaming\Microsoft\Templates\Student%20report%20with%20photo.dotx" TargetMode="External"/></Relationships>
</file>

<file path=word/theme/theme1.xml><?xml version="1.0" encoding="utf-8"?>
<a:theme xmlns:a="http://schemas.openxmlformats.org/drawingml/2006/main" name="Theme1">
  <a:themeElements>
    <a:clrScheme name="Report">
      <a:dk1>
        <a:sysClr val="windowText" lastClr="000000"/>
      </a:dk1>
      <a:lt1>
        <a:sysClr val="window" lastClr="FFFFFF"/>
      </a:lt1>
      <a:dk2>
        <a:srgbClr val="4E5B6F"/>
      </a:dk2>
      <a:lt2>
        <a:srgbClr val="D6ECFF"/>
      </a:lt2>
      <a:accent1>
        <a:srgbClr val="00A0B8"/>
      </a:accent1>
      <a:accent2>
        <a:srgbClr val="EA157A"/>
      </a:accent2>
      <a:accent3>
        <a:srgbClr val="FEB80A"/>
      </a:accent3>
      <a:accent4>
        <a:srgbClr val="00ADDC"/>
      </a:accent4>
      <a:accent5>
        <a:srgbClr val="738AC8"/>
      </a:accent5>
      <a:accent6>
        <a:srgbClr val="1AB39F"/>
      </a:accent6>
      <a:hlink>
        <a:srgbClr val="EB8803"/>
      </a:hlink>
      <a:folHlink>
        <a:srgbClr val="5F7791"/>
      </a:folHlink>
    </a:clrScheme>
    <a:fontScheme name="Paper">
      <a:majorFont>
        <a:latin typeface="Constantia"/>
        <a:ea typeface=""/>
        <a:cs typeface=""/>
        <a:font script="Jpan" typeface="HG明朝E"/>
        <a:font script="Hang" typeface="궁서"/>
        <a:font script="Hans" typeface="华文新魏"/>
        <a:font script="Hant" typeface="標楷體"/>
        <a:font script="Arab" typeface="Times New Roman"/>
        <a:font script="Hebr" typeface="Times New Roman"/>
        <a:font script="Thai" typeface="Browall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onstantia"/>
        <a:ea typeface=""/>
        <a:cs typeface=""/>
        <a:font script="Jpan" typeface="HG明朝E"/>
        <a:font script="Hang" typeface="궁서"/>
        <a:font script="Hans" typeface="华文新魏"/>
        <a:font script="Hant" typeface="標楷體"/>
        <a:font script="Arab" typeface="Times New Roman"/>
        <a:font script="Hebr" typeface="Times New Roman"/>
        <a:font script="Thai" typeface="Browall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b63ccca9-c1ef-42e5-8b5f-ba262db88ee1}" enabled="1" method="Standard" siteId="{3f639a9b-27c8-4403-82b1-ebfb88052d15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Student%20report%20with%20photo.dotx</Template>
  <TotalTime>0</TotalTime>
  <Pages>2</Pages>
  <Words>318</Words>
  <Characters>1815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Tanjila Kanij</dc:creator>
  <cp:keywords/>
  <dc:description/>
  <cp:lastModifiedBy>Yan Han WONG</cp:lastModifiedBy>
  <cp:revision>2</cp:revision>
  <cp:lastPrinted>2024-07-20T08:18:00Z</cp:lastPrinted>
  <dcterms:created xsi:type="dcterms:W3CDTF">2026-09-21T12:00:00Z</dcterms:created>
  <dcterms:modified xsi:type="dcterms:W3CDTF">2026-09-21T12:00:00Z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a0a0477f-c205-4e18-87fb-962938f94dc0</vt:lpwstr>
  </property>
  <property fmtid="{D5CDD505-2E9C-101B-9397-08002B2CF9AE}" pid="3" name="MSIP_Label_b63ccca9-c1ef-42e5-8b5f-ba262db88ee1_Enabled">
    <vt:lpwstr>true</vt:lpwstr>
  </property>
  <property fmtid="{D5CDD505-2E9C-101B-9397-08002B2CF9AE}" pid="4" name="MSIP_Label_b63ccca9-c1ef-42e5-8b5f-ba262db88ee1_SetDate">
    <vt:lpwstr>2024-09-01T07:26:31Z</vt:lpwstr>
  </property>
  <property fmtid="{D5CDD505-2E9C-101B-9397-08002B2CF9AE}" pid="5" name="MSIP_Label_b63ccca9-c1ef-42e5-8b5f-ba262db88ee1_Method">
    <vt:lpwstr>Standard</vt:lpwstr>
  </property>
  <property fmtid="{D5CDD505-2E9C-101B-9397-08002B2CF9AE}" pid="6" name="MSIP_Label_b63ccca9-c1ef-42e5-8b5f-ba262db88ee1_Name">
    <vt:lpwstr>Public</vt:lpwstr>
  </property>
  <property fmtid="{D5CDD505-2E9C-101B-9397-08002B2CF9AE}" pid="7" name="MSIP_Label_b63ccca9-c1ef-42e5-8b5f-ba262db88ee1_SiteId">
    <vt:lpwstr>3f639a9b-27c8-4403-82b1-ebfb88052d15</vt:lpwstr>
  </property>
  <property fmtid="{D5CDD505-2E9C-101B-9397-08002B2CF9AE}" pid="8" name="MSIP_Label_b63ccca9-c1ef-42e5-8b5f-ba262db88ee1_ActionId">
    <vt:lpwstr>b730a393-83a5-494e-893a-8aaca3e751a6</vt:lpwstr>
  </property>
  <property fmtid="{D5CDD505-2E9C-101B-9397-08002B2CF9AE}" pid="9" name="MSIP_Label_b63ccca9-c1ef-42e5-8b5f-ba262db88ee1_ContentBits">
    <vt:lpwstr>0</vt:lpwstr>
  </property>
</Properties>
</file>